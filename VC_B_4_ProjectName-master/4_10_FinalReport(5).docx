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752862" w14:textId="6A9E6337" w:rsidR="00474366" w:rsidRDefault="005556A9">
      <w:pPr>
        <w:pStyle w:val="NewTitle"/>
        <w:rPr>
          <w:rFonts w:eastAsia="MS Mincho"/>
        </w:rPr>
      </w:pPr>
      <w:r>
        <w:rPr>
          <w:rFonts w:eastAsia="MS Mincho"/>
        </w:rPr>
        <w:t>Final Report</w:t>
      </w:r>
      <w:r w:rsidR="00474366">
        <w:rPr>
          <w:rFonts w:eastAsia="MS Mincho"/>
        </w:rPr>
        <w:t xml:space="preserve"> for </w:t>
      </w:r>
      <w:r w:rsidR="00A5692B">
        <w:rPr>
          <w:rFonts w:eastAsia="MS Mincho"/>
        </w:rPr>
        <w:t>Fantasy Tower Defense</w:t>
      </w:r>
    </w:p>
    <w:p w14:paraId="129B3E8D" w14:textId="77777777" w:rsidR="00474366" w:rsidRDefault="00474366">
      <w:pPr>
        <w:rPr>
          <w:rFonts w:eastAsia="MS Mincho"/>
        </w:rPr>
      </w:pPr>
    </w:p>
    <w:p w14:paraId="68BB5FF1" w14:textId="16D84ED2" w:rsidR="00474366" w:rsidRDefault="00536458" w:rsidP="004779B9">
      <w:pPr>
        <w:jc w:val="center"/>
        <w:rPr>
          <w:rFonts w:eastAsia="MS Mincho"/>
        </w:rPr>
      </w:pPr>
      <w:r>
        <w:rPr>
          <w:rFonts w:eastAsia="MS Mincho"/>
        </w:rPr>
        <w:t xml:space="preserve">Group </w:t>
      </w:r>
      <w:r w:rsidR="00A5692B">
        <w:rPr>
          <w:rFonts w:eastAsia="MS Mincho"/>
        </w:rPr>
        <w:t>VC_B_4</w:t>
      </w:r>
    </w:p>
    <w:p w14:paraId="775C8DA5" w14:textId="2E512286" w:rsidR="004779B9" w:rsidRDefault="00A5692B" w:rsidP="004779B9">
      <w:pPr>
        <w:jc w:val="center"/>
        <w:rPr>
          <w:rFonts w:eastAsia="MS Mincho"/>
        </w:rPr>
      </w:pPr>
      <w:r>
        <w:rPr>
          <w:rFonts w:eastAsia="MS Mincho"/>
        </w:rPr>
        <w:t>Jeremy Chee, Alex Nicklaus, Joe Ward, Johan Lanzrein</w:t>
      </w:r>
    </w:p>
    <w:p w14:paraId="34B2DEC4" w14:textId="77777777" w:rsidR="004779B9" w:rsidRDefault="004779B9">
      <w:pPr>
        <w:rPr>
          <w:rFonts w:eastAsia="MS Mincho"/>
        </w:rPr>
      </w:pPr>
    </w:p>
    <w:p w14:paraId="4D18C75D" w14:textId="77777777" w:rsidR="004779B9" w:rsidRDefault="004779B9">
      <w:pPr>
        <w:rPr>
          <w:rFonts w:eastAsia="MS Mincho"/>
        </w:rPr>
      </w:pPr>
    </w:p>
    <w:p w14:paraId="4AA52389" w14:textId="77777777" w:rsidR="00474366" w:rsidRDefault="00474366">
      <w:p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16"/>
        <w:gridCol w:w="1070"/>
        <w:gridCol w:w="1076"/>
        <w:gridCol w:w="6644"/>
      </w:tblGrid>
      <w:tr w:rsidR="00474366" w14:paraId="1F938F83" w14:textId="77777777">
        <w:tc>
          <w:tcPr>
            <w:tcW w:w="1016" w:type="dxa"/>
            <w:shd w:val="solid" w:color="000000" w:fill="FFFFFF"/>
          </w:tcPr>
          <w:p w14:paraId="3C511610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Version</w:t>
            </w:r>
          </w:p>
        </w:tc>
        <w:tc>
          <w:tcPr>
            <w:tcW w:w="1070" w:type="dxa"/>
            <w:shd w:val="solid" w:color="000000" w:fill="FFFFFF"/>
          </w:tcPr>
          <w:p w14:paraId="0DC82EBF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Date</w:t>
            </w:r>
          </w:p>
        </w:tc>
        <w:tc>
          <w:tcPr>
            <w:tcW w:w="1076" w:type="dxa"/>
            <w:shd w:val="solid" w:color="000000" w:fill="FFFFFF"/>
          </w:tcPr>
          <w:p w14:paraId="53B5FB13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Author</w:t>
            </w:r>
          </w:p>
        </w:tc>
        <w:tc>
          <w:tcPr>
            <w:tcW w:w="6644" w:type="dxa"/>
            <w:shd w:val="solid" w:color="000000" w:fill="FFFFFF"/>
          </w:tcPr>
          <w:p w14:paraId="076DEFC2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Change</w:t>
            </w:r>
          </w:p>
        </w:tc>
      </w:tr>
      <w:tr w:rsidR="00474366" w14:paraId="331D3A93" w14:textId="77777777">
        <w:tc>
          <w:tcPr>
            <w:tcW w:w="1016" w:type="dxa"/>
          </w:tcPr>
          <w:p w14:paraId="7AF56A9B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0.1</w:t>
            </w:r>
          </w:p>
        </w:tc>
        <w:tc>
          <w:tcPr>
            <w:tcW w:w="1070" w:type="dxa"/>
          </w:tcPr>
          <w:p w14:paraId="3407AA3B" w14:textId="77777777" w:rsidR="00474366" w:rsidRDefault="00787962">
            <w:pPr>
              <w:rPr>
                <w:rFonts w:eastAsia="MS Mincho"/>
              </w:rPr>
            </w:pPr>
            <w:r>
              <w:rPr>
                <w:rFonts w:eastAsia="MS Mincho"/>
              </w:rPr>
              <w:t>12/02/0</w:t>
            </w:r>
            <w:r w:rsidR="00163FD4">
              <w:rPr>
                <w:rFonts w:eastAsia="MS Mincho"/>
              </w:rPr>
              <w:t>7</w:t>
            </w:r>
          </w:p>
        </w:tc>
        <w:tc>
          <w:tcPr>
            <w:tcW w:w="1076" w:type="dxa"/>
          </w:tcPr>
          <w:p w14:paraId="251A5EE5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SM</w:t>
            </w:r>
          </w:p>
        </w:tc>
        <w:tc>
          <w:tcPr>
            <w:tcW w:w="6644" w:type="dxa"/>
          </w:tcPr>
          <w:p w14:paraId="7FB73946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Initial Document</w:t>
            </w:r>
          </w:p>
        </w:tc>
      </w:tr>
      <w:tr w:rsidR="00474366" w14:paraId="2DA7586F" w14:textId="77777777">
        <w:tc>
          <w:tcPr>
            <w:tcW w:w="1016" w:type="dxa"/>
          </w:tcPr>
          <w:p w14:paraId="035CF4E5" w14:textId="3938400E" w:rsidR="00474366" w:rsidRDefault="00A5692B">
            <w:pPr>
              <w:rPr>
                <w:rFonts w:eastAsia="MS Mincho"/>
              </w:rPr>
            </w:pPr>
            <w:r>
              <w:rPr>
                <w:rFonts w:eastAsia="MS Mincho"/>
              </w:rPr>
              <w:t>0.2</w:t>
            </w:r>
          </w:p>
        </w:tc>
        <w:tc>
          <w:tcPr>
            <w:tcW w:w="1070" w:type="dxa"/>
          </w:tcPr>
          <w:p w14:paraId="202BA05A" w14:textId="3C1AEF1A" w:rsidR="00474366" w:rsidRDefault="00A5692B">
            <w:pPr>
              <w:rPr>
                <w:rFonts w:eastAsia="MS Mincho"/>
              </w:rPr>
            </w:pPr>
            <w:r>
              <w:rPr>
                <w:rFonts w:eastAsia="MS Mincho"/>
              </w:rPr>
              <w:t>12/04/17</w:t>
            </w:r>
          </w:p>
        </w:tc>
        <w:tc>
          <w:tcPr>
            <w:tcW w:w="1076" w:type="dxa"/>
          </w:tcPr>
          <w:p w14:paraId="44B36826" w14:textId="5135C7E0" w:rsidR="00474366" w:rsidRDefault="00A5692B">
            <w:pPr>
              <w:rPr>
                <w:rFonts w:eastAsia="MS Mincho"/>
              </w:rPr>
            </w:pPr>
            <w:r>
              <w:rPr>
                <w:rFonts w:eastAsia="MS Mincho"/>
              </w:rPr>
              <w:t>JL</w:t>
            </w:r>
          </w:p>
        </w:tc>
        <w:tc>
          <w:tcPr>
            <w:tcW w:w="6644" w:type="dxa"/>
          </w:tcPr>
          <w:p w14:paraId="31AF5046" w14:textId="12667893" w:rsidR="00474366" w:rsidRDefault="00A5692B">
            <w:pPr>
              <w:rPr>
                <w:rFonts w:eastAsia="MS Mincho"/>
              </w:rPr>
            </w:pPr>
            <w:r>
              <w:rPr>
                <w:rFonts w:eastAsia="MS Mincho"/>
              </w:rPr>
              <w:t>Made my part and the common things.</w:t>
            </w:r>
          </w:p>
        </w:tc>
      </w:tr>
      <w:tr w:rsidR="00474366" w14:paraId="47FB7C68" w14:textId="77777777">
        <w:tc>
          <w:tcPr>
            <w:tcW w:w="1016" w:type="dxa"/>
          </w:tcPr>
          <w:p w14:paraId="07F86D59" w14:textId="16A31248" w:rsidR="00474366" w:rsidRDefault="00C911C8">
            <w:pPr>
              <w:rPr>
                <w:rFonts w:eastAsia="MS Mincho"/>
              </w:rPr>
            </w:pPr>
            <w:r>
              <w:rPr>
                <w:rFonts w:eastAsia="MS Mincho"/>
              </w:rPr>
              <w:t xml:space="preserve">0.3 </w:t>
            </w:r>
          </w:p>
        </w:tc>
        <w:tc>
          <w:tcPr>
            <w:tcW w:w="1070" w:type="dxa"/>
          </w:tcPr>
          <w:p w14:paraId="6087ACB2" w14:textId="09011486" w:rsidR="00474366" w:rsidRDefault="00C911C8">
            <w:pPr>
              <w:rPr>
                <w:rFonts w:eastAsia="MS Mincho"/>
              </w:rPr>
            </w:pPr>
            <w:r>
              <w:rPr>
                <w:rFonts w:eastAsia="MS Mincho"/>
              </w:rPr>
              <w:t>12/06/17</w:t>
            </w:r>
          </w:p>
        </w:tc>
        <w:tc>
          <w:tcPr>
            <w:tcW w:w="1076" w:type="dxa"/>
          </w:tcPr>
          <w:p w14:paraId="4FF91FCD" w14:textId="097D0D48" w:rsidR="00474366" w:rsidRDefault="00C911C8">
            <w:pPr>
              <w:rPr>
                <w:rFonts w:eastAsia="MS Mincho"/>
              </w:rPr>
            </w:pPr>
            <w:r>
              <w:rPr>
                <w:rFonts w:eastAsia="MS Mincho"/>
              </w:rPr>
              <w:t>JC</w:t>
            </w:r>
          </w:p>
        </w:tc>
        <w:tc>
          <w:tcPr>
            <w:tcW w:w="6644" w:type="dxa"/>
          </w:tcPr>
          <w:p w14:paraId="2345CDF9" w14:textId="4D8E6B6C" w:rsidR="00474366" w:rsidRDefault="00C911C8">
            <w:pPr>
              <w:rPr>
                <w:rFonts w:eastAsia="MS Mincho"/>
              </w:rPr>
            </w:pPr>
            <w:r>
              <w:rPr>
                <w:rFonts w:eastAsia="MS Mincho"/>
              </w:rPr>
              <w:t>Added reflection on my part</w:t>
            </w:r>
          </w:p>
        </w:tc>
      </w:tr>
      <w:tr w:rsidR="00474366" w14:paraId="4F944DEC" w14:textId="77777777">
        <w:tc>
          <w:tcPr>
            <w:tcW w:w="1016" w:type="dxa"/>
          </w:tcPr>
          <w:p w14:paraId="15E08F67" w14:textId="28D9A967" w:rsidR="00474366" w:rsidRDefault="00733EA7">
            <w:pPr>
              <w:rPr>
                <w:rFonts w:eastAsia="MS Mincho"/>
              </w:rPr>
            </w:pPr>
            <w:r>
              <w:rPr>
                <w:rFonts w:eastAsia="MS Mincho"/>
              </w:rPr>
              <w:t>0.4</w:t>
            </w:r>
          </w:p>
        </w:tc>
        <w:tc>
          <w:tcPr>
            <w:tcW w:w="1070" w:type="dxa"/>
          </w:tcPr>
          <w:p w14:paraId="62EA324A" w14:textId="4144A50B" w:rsidR="00474366" w:rsidRDefault="00733EA7">
            <w:pPr>
              <w:rPr>
                <w:rFonts w:eastAsia="MS Mincho"/>
              </w:rPr>
            </w:pPr>
            <w:r>
              <w:rPr>
                <w:rFonts w:eastAsia="MS Mincho"/>
              </w:rPr>
              <w:t>12/08/17</w:t>
            </w:r>
          </w:p>
        </w:tc>
        <w:tc>
          <w:tcPr>
            <w:tcW w:w="1076" w:type="dxa"/>
          </w:tcPr>
          <w:p w14:paraId="4D9832D9" w14:textId="017C5B8F" w:rsidR="00474366" w:rsidRDefault="00733EA7">
            <w:pPr>
              <w:rPr>
                <w:rFonts w:eastAsia="MS Mincho"/>
              </w:rPr>
            </w:pPr>
            <w:r>
              <w:rPr>
                <w:rFonts w:eastAsia="MS Mincho"/>
              </w:rPr>
              <w:t>JW</w:t>
            </w:r>
          </w:p>
        </w:tc>
        <w:tc>
          <w:tcPr>
            <w:tcW w:w="6644" w:type="dxa"/>
          </w:tcPr>
          <w:p w14:paraId="62E3933C" w14:textId="1AD13825" w:rsidR="00474366" w:rsidRDefault="00733EA7">
            <w:pPr>
              <w:rPr>
                <w:rFonts w:eastAsia="MS Mincho"/>
              </w:rPr>
            </w:pPr>
            <w:r>
              <w:rPr>
                <w:rFonts w:eastAsia="MS Mincho"/>
              </w:rPr>
              <w:t>Filled out my one page reflection</w:t>
            </w:r>
            <w:bookmarkStart w:id="0" w:name="_GoBack"/>
            <w:bookmarkEnd w:id="0"/>
          </w:p>
        </w:tc>
      </w:tr>
      <w:tr w:rsidR="00474366" w14:paraId="0EE0F6D3" w14:textId="77777777">
        <w:tc>
          <w:tcPr>
            <w:tcW w:w="1016" w:type="dxa"/>
          </w:tcPr>
          <w:p w14:paraId="077E2A8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0E31738E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A2AB62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739AA60B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37DA50AF" w14:textId="77777777">
        <w:tc>
          <w:tcPr>
            <w:tcW w:w="1016" w:type="dxa"/>
          </w:tcPr>
          <w:p w14:paraId="6769B5D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5D7129D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595EA37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1EB243A8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15B8A0EC" w14:textId="77777777">
        <w:tc>
          <w:tcPr>
            <w:tcW w:w="1016" w:type="dxa"/>
          </w:tcPr>
          <w:p w14:paraId="4D561C7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7B8E173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51D254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1A2B99D1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3E694739" w14:textId="77777777">
        <w:tc>
          <w:tcPr>
            <w:tcW w:w="1016" w:type="dxa"/>
          </w:tcPr>
          <w:p w14:paraId="670247D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5D8ACF3B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313CF941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0B32FEE5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2085A39F" w14:textId="77777777">
        <w:tc>
          <w:tcPr>
            <w:tcW w:w="1016" w:type="dxa"/>
          </w:tcPr>
          <w:p w14:paraId="67DE19B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4E8E652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7CBDF9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734E5E54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6F013DB0" w14:textId="77777777">
        <w:tc>
          <w:tcPr>
            <w:tcW w:w="1016" w:type="dxa"/>
          </w:tcPr>
          <w:p w14:paraId="41E2BBD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324CFFF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F04B74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02F7944F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667F5FB3" w14:textId="77777777">
        <w:tc>
          <w:tcPr>
            <w:tcW w:w="1016" w:type="dxa"/>
          </w:tcPr>
          <w:p w14:paraId="1DA8827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4A23E5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3F3E560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55778D95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56BD0EAC" w14:textId="77777777">
        <w:tc>
          <w:tcPr>
            <w:tcW w:w="1016" w:type="dxa"/>
          </w:tcPr>
          <w:p w14:paraId="3F873650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413B5E33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D999AC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28D38C60" w14:textId="77777777" w:rsidR="00474366" w:rsidRDefault="00474366">
            <w:pPr>
              <w:rPr>
                <w:rFonts w:eastAsia="MS Mincho"/>
              </w:rPr>
            </w:pPr>
          </w:p>
        </w:tc>
      </w:tr>
    </w:tbl>
    <w:p w14:paraId="2DE8C77C" w14:textId="77777777" w:rsidR="00474366" w:rsidRDefault="00474366">
      <w:pPr>
        <w:rPr>
          <w:rFonts w:eastAsia="MS Mincho"/>
        </w:rPr>
      </w:pPr>
    </w:p>
    <w:p w14:paraId="5639A235" w14:textId="77777777" w:rsidR="00474366" w:rsidRDefault="00474366">
      <w:pPr>
        <w:rPr>
          <w:rFonts w:eastAsia="MS Mincho"/>
        </w:rPr>
      </w:pPr>
    </w:p>
    <w:p w14:paraId="7C10B400" w14:textId="77777777" w:rsidR="00962A4C" w:rsidRDefault="00962A4C">
      <w:pPr>
        <w:rPr>
          <w:rFonts w:eastAsia="MS Mincho"/>
        </w:rPr>
      </w:pPr>
    </w:p>
    <w:p w14:paraId="27D661A8" w14:textId="77777777" w:rsidR="00962A4C" w:rsidRDefault="00A74A67" w:rsidP="00A74A67">
      <w:pPr>
        <w:pStyle w:val="NewTitle"/>
        <w:rPr>
          <w:rFonts w:eastAsia="MS Mincho"/>
        </w:rPr>
      </w:pPr>
      <w:r>
        <w:rPr>
          <w:rFonts w:eastAsia="MS Mincho"/>
        </w:rPr>
        <w:lastRenderedPageBreak/>
        <w:t>Table of Contents</w:t>
      </w:r>
    </w:p>
    <w:p w14:paraId="666D3508" w14:textId="77777777" w:rsidR="00A74A67" w:rsidRDefault="00A74A67">
      <w:pPr>
        <w:rPr>
          <w:rFonts w:eastAsia="MS Mincho"/>
        </w:rPr>
      </w:pPr>
    </w:p>
    <w:p w14:paraId="06986D4B" w14:textId="0AA459ED" w:rsidR="00767B40" w:rsidRDefault="00A74A67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r>
        <w:rPr>
          <w:rFonts w:eastAsia="MS Mincho"/>
          <w:b w:val="0"/>
        </w:rPr>
        <w:fldChar w:fldCharType="begin"/>
      </w:r>
      <w:r>
        <w:rPr>
          <w:rFonts w:eastAsia="MS Mincho"/>
          <w:b w:val="0"/>
        </w:rPr>
        <w:instrText xml:space="preserve"> TOC \o "2-3" \h \z \t "Heading 1,1,Title,1" </w:instrText>
      </w:r>
      <w:r>
        <w:rPr>
          <w:rFonts w:eastAsia="MS Mincho"/>
          <w:b w:val="0"/>
        </w:rPr>
        <w:fldChar w:fldCharType="separate"/>
      </w:r>
      <w:hyperlink w:anchor="_Toc164665234" w:history="1">
        <w:r w:rsidR="00767B40" w:rsidRPr="00F81C1B">
          <w:rPr>
            <w:rStyle w:val="Hyperlink"/>
            <w:rFonts w:eastAsia="MS Mincho"/>
            <w:noProof/>
          </w:rPr>
          <w:t>1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C911C8">
          <w:rPr>
            <w:rStyle w:val="Hyperlink"/>
            <w:rFonts w:eastAsia="MS Mincho"/>
            <w:noProof/>
          </w:rPr>
          <w:t>Team Member 1:  &lt;&lt;Jeremy Chee</w:t>
        </w:r>
        <w:r w:rsidR="00767B40" w:rsidRPr="00F81C1B">
          <w:rPr>
            <w:rStyle w:val="Hyperlink"/>
            <w:rFonts w:eastAsia="MS Mincho"/>
            <w:noProof/>
          </w:rPr>
          <w:t>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20A5939D" w14:textId="0D3D99D5" w:rsidR="00767B40" w:rsidRDefault="00F55FEA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5" w:history="1">
        <w:r w:rsidR="00767B40" w:rsidRPr="00F81C1B">
          <w:rPr>
            <w:rStyle w:val="Hyperlink"/>
            <w:rFonts w:eastAsia="MS Mincho"/>
            <w:noProof/>
          </w:rPr>
          <w:t>1.1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0B1CBED0" w14:textId="157FCEC0" w:rsidR="00767B40" w:rsidRDefault="00F55FEA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6" w:history="1">
        <w:r w:rsidR="00767B40" w:rsidRPr="00F81C1B">
          <w:rPr>
            <w:rStyle w:val="Hyperlink"/>
            <w:rFonts w:eastAsia="MS Mincho"/>
            <w:noProof/>
          </w:rPr>
          <w:t>1.2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68D0DDB1" w14:textId="1218C1FA" w:rsidR="00767B40" w:rsidRDefault="00F55FEA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7" w:history="1">
        <w:r w:rsidR="00767B40" w:rsidRPr="00F81C1B">
          <w:rPr>
            <w:rStyle w:val="Hyperlink"/>
            <w:rFonts w:eastAsia="MS Mincho"/>
            <w:noProof/>
          </w:rPr>
          <w:t>1.3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2FD5CEFB" w14:textId="3EBA509B" w:rsidR="00767B40" w:rsidRDefault="00F55FEA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38" w:history="1">
        <w:r w:rsidR="00767B40" w:rsidRPr="00F81C1B">
          <w:rPr>
            <w:rStyle w:val="Hyperlink"/>
            <w:rFonts w:eastAsia="MS Mincho"/>
            <w:noProof/>
          </w:rPr>
          <w:t>2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C911C8">
          <w:rPr>
            <w:rStyle w:val="Hyperlink"/>
            <w:rFonts w:eastAsia="MS Mincho"/>
            <w:noProof/>
          </w:rPr>
          <w:t>Team Member 2:  &lt;&lt;Alex Nicklaus</w:t>
        </w:r>
        <w:r w:rsidR="00767B40" w:rsidRPr="00F81C1B">
          <w:rPr>
            <w:rStyle w:val="Hyperlink"/>
            <w:rFonts w:eastAsia="MS Mincho"/>
            <w:noProof/>
          </w:rPr>
          <w:t>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38723A71" w14:textId="3284AC08" w:rsidR="00767B40" w:rsidRDefault="00F55FEA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9" w:history="1">
        <w:r w:rsidR="00767B40" w:rsidRPr="00F81C1B">
          <w:rPr>
            <w:rStyle w:val="Hyperlink"/>
            <w:rFonts w:eastAsia="MS Mincho"/>
            <w:noProof/>
          </w:rPr>
          <w:t>2.1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1138D0ED" w14:textId="4510E5B3" w:rsidR="00767B40" w:rsidRDefault="00F55FEA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0" w:history="1">
        <w:r w:rsidR="00767B40" w:rsidRPr="00F81C1B">
          <w:rPr>
            <w:rStyle w:val="Hyperlink"/>
            <w:rFonts w:eastAsia="MS Mincho"/>
            <w:noProof/>
          </w:rPr>
          <w:t>2.2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_Toc164665240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4BB3DFB3" w14:textId="2B76606C" w:rsidR="00767B40" w:rsidRDefault="00F55FEA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1" w:history="1">
        <w:r w:rsidR="00767B40" w:rsidRPr="00F81C1B">
          <w:rPr>
            <w:rStyle w:val="Hyperlink"/>
            <w:rFonts w:eastAsia="MS Mincho"/>
            <w:noProof/>
          </w:rPr>
          <w:t>2.3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_Toc164665241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4E99BA6E" w14:textId="4DBE2BA7" w:rsidR="00767B40" w:rsidRDefault="00F55FEA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2" w:history="1">
        <w:r w:rsidR="00767B40" w:rsidRPr="00F81C1B">
          <w:rPr>
            <w:rStyle w:val="Hyperlink"/>
            <w:rFonts w:eastAsia="MS Mincho"/>
            <w:noProof/>
          </w:rPr>
          <w:t>3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</w:t>
        </w:r>
        <w:r w:rsidR="00C911C8">
          <w:rPr>
            <w:rStyle w:val="Hyperlink"/>
            <w:rFonts w:eastAsia="MS Mincho"/>
            <w:noProof/>
          </w:rPr>
          <w:t>ber 3:  &lt;&lt;Joseph Ward</w:t>
        </w:r>
        <w:r w:rsidR="00767B40" w:rsidRPr="00F81C1B">
          <w:rPr>
            <w:rStyle w:val="Hyperlink"/>
            <w:rFonts w:eastAsia="MS Mincho"/>
            <w:noProof/>
          </w:rPr>
          <w:t>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_Toc164665242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7A91F715" w14:textId="7B747DC3" w:rsidR="00767B40" w:rsidRDefault="00F55FEA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3" w:history="1">
        <w:r w:rsidR="00767B40" w:rsidRPr="00F81C1B">
          <w:rPr>
            <w:rStyle w:val="Hyperlink"/>
            <w:rFonts w:eastAsia="MS Mincho"/>
            <w:noProof/>
          </w:rPr>
          <w:t>3.1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_Toc164665243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4CC0DAC3" w14:textId="0C57E252" w:rsidR="00767B40" w:rsidRDefault="00F55FEA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4" w:history="1">
        <w:r w:rsidR="00767B40" w:rsidRPr="00F81C1B">
          <w:rPr>
            <w:rStyle w:val="Hyperlink"/>
            <w:rFonts w:eastAsia="MS Mincho"/>
            <w:noProof/>
          </w:rPr>
          <w:t>3.2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1D9547AE" w14:textId="6F8D4FB4" w:rsidR="00767B40" w:rsidRDefault="00F55FEA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5" w:history="1">
        <w:r w:rsidR="00767B40" w:rsidRPr="00F81C1B">
          <w:rPr>
            <w:rStyle w:val="Hyperlink"/>
            <w:rFonts w:eastAsia="MS Mincho"/>
            <w:noProof/>
          </w:rPr>
          <w:t>3.3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02EB93B7" w14:textId="2FDCDE29" w:rsidR="00767B40" w:rsidRDefault="00F55FEA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6" w:history="1">
        <w:r w:rsidR="00767B40" w:rsidRPr="00F81C1B">
          <w:rPr>
            <w:rStyle w:val="Hyperlink"/>
            <w:rFonts w:eastAsia="MS Mincho"/>
            <w:noProof/>
          </w:rPr>
          <w:t>4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C911C8">
          <w:rPr>
            <w:rStyle w:val="Hyperlink"/>
            <w:rFonts w:eastAsia="MS Mincho"/>
            <w:noProof/>
          </w:rPr>
          <w:t>Team Member 4:  &lt;&lt;Johan Lanzrein</w:t>
        </w:r>
        <w:r w:rsidR="00767B40" w:rsidRPr="00F81C1B">
          <w:rPr>
            <w:rStyle w:val="Hyperlink"/>
            <w:rFonts w:eastAsia="MS Mincho"/>
            <w:noProof/>
          </w:rPr>
          <w:t>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228E7B1F" w14:textId="0F301520" w:rsidR="00767B40" w:rsidRDefault="00F55FEA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7" w:history="1">
        <w:r w:rsidR="00767B40" w:rsidRPr="00F81C1B">
          <w:rPr>
            <w:rStyle w:val="Hyperlink"/>
            <w:rFonts w:eastAsia="MS Mincho"/>
            <w:noProof/>
          </w:rPr>
          <w:t>4.1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4F160B1C" w14:textId="75785F84" w:rsidR="00767B40" w:rsidRDefault="00F55FEA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8" w:history="1">
        <w:r w:rsidR="00767B40" w:rsidRPr="00F81C1B">
          <w:rPr>
            <w:rStyle w:val="Hyperlink"/>
            <w:rFonts w:eastAsia="MS Mincho"/>
            <w:noProof/>
          </w:rPr>
          <w:t>4.2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1BB52085" w14:textId="1A91BF48" w:rsidR="00767B40" w:rsidRDefault="00F55FEA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9" w:history="1">
        <w:r w:rsidR="00767B40" w:rsidRPr="00F81C1B">
          <w:rPr>
            <w:rStyle w:val="Hyperlink"/>
            <w:rFonts w:eastAsia="MS Mincho"/>
            <w:noProof/>
          </w:rPr>
          <w:t>4.3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A5692B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0EAD3EA6" w14:textId="77777777" w:rsidR="00A74A67" w:rsidRDefault="00A74A67">
      <w:pPr>
        <w:rPr>
          <w:rFonts w:eastAsia="MS Mincho"/>
        </w:rPr>
      </w:pPr>
      <w:r>
        <w:rPr>
          <w:rFonts w:eastAsia="MS Mincho"/>
          <w:b/>
          <w:sz w:val="22"/>
        </w:rPr>
        <w:fldChar w:fldCharType="end"/>
      </w:r>
    </w:p>
    <w:p w14:paraId="27491FDA" w14:textId="77777777" w:rsidR="00A74A67" w:rsidRDefault="00A74A67">
      <w:pPr>
        <w:rPr>
          <w:rFonts w:eastAsia="MS Mincho"/>
        </w:rPr>
      </w:pPr>
    </w:p>
    <w:p w14:paraId="3B57B4DA" w14:textId="77777777" w:rsidR="007E2028" w:rsidRDefault="007E2028" w:rsidP="00B5120F">
      <w:pPr>
        <w:rPr>
          <w:rFonts w:eastAsia="MS Mincho"/>
        </w:rPr>
      </w:pPr>
    </w:p>
    <w:p w14:paraId="2EC1F40D" w14:textId="77777777" w:rsidR="00B5120F" w:rsidRDefault="00B5120F" w:rsidP="00B5120F">
      <w:pPr>
        <w:rPr>
          <w:rFonts w:eastAsia="MS Mincho"/>
        </w:rPr>
      </w:pPr>
    </w:p>
    <w:p w14:paraId="61BC5CEE" w14:textId="77777777" w:rsidR="00B5120F" w:rsidRDefault="00B5120F" w:rsidP="00B5120F">
      <w:pPr>
        <w:rPr>
          <w:rFonts w:eastAsia="MS Mincho"/>
        </w:rPr>
      </w:pPr>
    </w:p>
    <w:p w14:paraId="1245F7DF" w14:textId="77777777" w:rsidR="00B5120F" w:rsidRDefault="00B5120F" w:rsidP="00B5120F">
      <w:pPr>
        <w:rPr>
          <w:rFonts w:eastAsia="MS Mincho"/>
        </w:rPr>
      </w:pPr>
    </w:p>
    <w:p w14:paraId="2142DE96" w14:textId="77777777" w:rsidR="00B5120F" w:rsidRDefault="00B5120F" w:rsidP="00B5120F">
      <w:pPr>
        <w:rPr>
          <w:rFonts w:eastAsia="MS Mincho"/>
        </w:rPr>
      </w:pPr>
    </w:p>
    <w:p w14:paraId="1D61D94A" w14:textId="77777777" w:rsidR="00B5120F" w:rsidRDefault="00B5120F" w:rsidP="00B5120F">
      <w:pPr>
        <w:rPr>
          <w:rFonts w:eastAsia="MS Mincho"/>
        </w:rPr>
      </w:pPr>
    </w:p>
    <w:p w14:paraId="4DD9B995" w14:textId="77777777" w:rsidR="00B5120F" w:rsidRDefault="00B5120F" w:rsidP="00B5120F">
      <w:pPr>
        <w:rPr>
          <w:rFonts w:eastAsia="MS Mincho"/>
        </w:rPr>
      </w:pPr>
    </w:p>
    <w:p w14:paraId="34B170D5" w14:textId="77777777" w:rsidR="00B5120F" w:rsidRDefault="00B5120F" w:rsidP="00B5120F">
      <w:pPr>
        <w:rPr>
          <w:rFonts w:eastAsia="MS Mincho"/>
        </w:rPr>
      </w:pPr>
    </w:p>
    <w:p w14:paraId="16425DD8" w14:textId="77777777" w:rsidR="00B5120F" w:rsidRDefault="00B5120F" w:rsidP="00B5120F">
      <w:pPr>
        <w:rPr>
          <w:rFonts w:eastAsia="MS Mincho"/>
        </w:rPr>
      </w:pPr>
    </w:p>
    <w:p w14:paraId="0B16DF5E" w14:textId="77777777" w:rsidR="00B5120F" w:rsidRDefault="00B5120F" w:rsidP="00B5120F">
      <w:pPr>
        <w:rPr>
          <w:rFonts w:eastAsia="MS Mincho"/>
        </w:rPr>
      </w:pPr>
    </w:p>
    <w:p w14:paraId="0783DFF6" w14:textId="77777777" w:rsidR="00B5120F" w:rsidRDefault="00B5120F" w:rsidP="00B5120F">
      <w:pPr>
        <w:rPr>
          <w:rFonts w:eastAsia="MS Mincho"/>
        </w:rPr>
      </w:pPr>
    </w:p>
    <w:p w14:paraId="6933866E" w14:textId="77777777" w:rsidR="00B5120F" w:rsidRDefault="00B5120F" w:rsidP="00B5120F">
      <w:pPr>
        <w:rPr>
          <w:rFonts w:eastAsia="MS Mincho"/>
        </w:rPr>
      </w:pPr>
    </w:p>
    <w:p w14:paraId="78B90E49" w14:textId="77777777" w:rsidR="00B5120F" w:rsidRDefault="00214C11" w:rsidP="00EB5160">
      <w:pPr>
        <w:jc w:val="both"/>
        <w:rPr>
          <w:rFonts w:eastAsia="MS Mincho"/>
          <w:sz w:val="28"/>
          <w:szCs w:val="28"/>
        </w:rPr>
      </w:pPr>
      <w:r w:rsidRPr="00EB5160">
        <w:rPr>
          <w:rFonts w:eastAsia="MS Mincho"/>
          <w:sz w:val="28"/>
          <w:szCs w:val="28"/>
        </w:rPr>
        <w:lastRenderedPageBreak/>
        <w:t xml:space="preserve">Time for reflection!  </w:t>
      </w:r>
      <w:r w:rsidR="00144D21" w:rsidRPr="00EB5160">
        <w:rPr>
          <w:rFonts w:eastAsia="MS Mincho"/>
          <w:sz w:val="28"/>
          <w:szCs w:val="28"/>
        </w:rPr>
        <w:t>The purpose of this document is to capture student experiences – both positive and negative</w:t>
      </w:r>
      <w:r w:rsidR="0011500A" w:rsidRPr="00EB5160">
        <w:rPr>
          <w:rFonts w:eastAsia="MS Mincho"/>
          <w:sz w:val="28"/>
          <w:szCs w:val="28"/>
        </w:rPr>
        <w:t xml:space="preserve"> – during the semester long team project.</w:t>
      </w:r>
      <w:r w:rsidR="00F63E20" w:rsidRPr="00EB5160">
        <w:rPr>
          <w:rFonts w:eastAsia="MS Mincho"/>
          <w:sz w:val="28"/>
          <w:szCs w:val="28"/>
        </w:rPr>
        <w:t xml:space="preserve"> What are the key events that are </w:t>
      </w:r>
      <w:proofErr w:type="gramStart"/>
      <w:r w:rsidR="00F63E20" w:rsidRPr="00EB5160">
        <w:rPr>
          <w:rFonts w:eastAsia="MS Mincho"/>
          <w:sz w:val="28"/>
          <w:szCs w:val="28"/>
        </w:rPr>
        <w:t>to</w:t>
      </w:r>
      <w:proofErr w:type="gramEnd"/>
      <w:r w:rsidR="00F63E20" w:rsidRPr="00EB5160">
        <w:rPr>
          <w:rFonts w:eastAsia="MS Mincho"/>
          <w:sz w:val="28"/>
          <w:szCs w:val="28"/>
        </w:rPr>
        <w:t xml:space="preserve"> remembered? What are the </w:t>
      </w:r>
      <w:r w:rsidR="00594B06" w:rsidRPr="00EB5160">
        <w:rPr>
          <w:rFonts w:eastAsia="MS Mincho"/>
          <w:sz w:val="28"/>
          <w:szCs w:val="28"/>
        </w:rPr>
        <w:t xml:space="preserve">key </w:t>
      </w:r>
      <w:r w:rsidR="00F63E20" w:rsidRPr="00EB5160">
        <w:rPr>
          <w:rFonts w:eastAsia="MS Mincho"/>
          <w:sz w:val="28"/>
          <w:szCs w:val="28"/>
        </w:rPr>
        <w:t xml:space="preserve">lessons that you learnt that you can carry over to future projects. </w:t>
      </w:r>
      <w:r w:rsidR="000E39CC" w:rsidRPr="00EB5160">
        <w:rPr>
          <w:rFonts w:eastAsia="MS Mincho"/>
          <w:sz w:val="28"/>
          <w:szCs w:val="28"/>
        </w:rPr>
        <w:t>Think</w:t>
      </w:r>
      <w:r w:rsidR="00D2035D" w:rsidRPr="00EB5160">
        <w:rPr>
          <w:rFonts w:eastAsia="MS Mincho"/>
          <w:sz w:val="28"/>
          <w:szCs w:val="28"/>
        </w:rPr>
        <w:t xml:space="preserve"> back starting</w:t>
      </w:r>
      <w:r w:rsidR="000E39CC" w:rsidRPr="00EB5160">
        <w:rPr>
          <w:rFonts w:eastAsia="MS Mincho"/>
          <w:sz w:val="28"/>
          <w:szCs w:val="28"/>
        </w:rPr>
        <w:t xml:space="preserve"> from the time the teams were assigned, then project proposals were made, screenshots developed, requirements, architecture, framework demo, test plan, and finally the demo.</w:t>
      </w:r>
      <w:r w:rsidRPr="00EB5160">
        <w:rPr>
          <w:rFonts w:eastAsia="MS Mincho"/>
          <w:sz w:val="28"/>
          <w:szCs w:val="28"/>
        </w:rPr>
        <w:t xml:space="preserve"> </w:t>
      </w:r>
      <w:r w:rsidR="00DD500C" w:rsidRPr="00EB5160">
        <w:rPr>
          <w:rFonts w:eastAsia="MS Mincho"/>
          <w:sz w:val="28"/>
          <w:szCs w:val="28"/>
        </w:rPr>
        <w:t xml:space="preserve">What would you do different if you were assigned the same </w:t>
      </w:r>
      <w:r w:rsidR="00DF7CA4" w:rsidRPr="00EB5160">
        <w:rPr>
          <w:rFonts w:eastAsia="MS Mincho"/>
          <w:sz w:val="28"/>
          <w:szCs w:val="28"/>
        </w:rPr>
        <w:t xml:space="preserve">team and the same </w:t>
      </w:r>
      <w:r w:rsidR="00DD500C" w:rsidRPr="00EB5160">
        <w:rPr>
          <w:rFonts w:eastAsia="MS Mincho"/>
          <w:sz w:val="28"/>
          <w:szCs w:val="28"/>
        </w:rPr>
        <w:t>project again?</w:t>
      </w:r>
    </w:p>
    <w:p w14:paraId="6E660F09" w14:textId="77777777" w:rsidR="00EB39E1" w:rsidRDefault="00EB39E1" w:rsidP="00EB5160">
      <w:pPr>
        <w:jc w:val="both"/>
        <w:rPr>
          <w:rFonts w:eastAsia="MS Mincho"/>
          <w:sz w:val="28"/>
          <w:szCs w:val="28"/>
        </w:rPr>
      </w:pPr>
    </w:p>
    <w:p w14:paraId="5C5BCAAC" w14:textId="77777777" w:rsidR="00EB39E1" w:rsidRDefault="00341797" w:rsidP="00EB5160">
      <w:p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Each team member is to record his/her thoughts on a separate page.</w:t>
      </w:r>
      <w:r w:rsidR="00CC04C0">
        <w:rPr>
          <w:rFonts w:eastAsia="MS Mincho"/>
          <w:sz w:val="28"/>
          <w:szCs w:val="28"/>
        </w:rPr>
        <w:t xml:space="preserve"> Thanks!</w:t>
      </w:r>
    </w:p>
    <w:p w14:paraId="487B12CF" w14:textId="77777777" w:rsidR="0082562E" w:rsidRDefault="0082562E" w:rsidP="00EB5160">
      <w:pPr>
        <w:jc w:val="both"/>
        <w:rPr>
          <w:rFonts w:eastAsia="MS Mincho"/>
          <w:sz w:val="28"/>
          <w:szCs w:val="28"/>
        </w:rPr>
      </w:pPr>
    </w:p>
    <w:p w14:paraId="348D5F60" w14:textId="77777777" w:rsidR="0082562E" w:rsidRPr="00A45168" w:rsidRDefault="0082562E" w:rsidP="00EB5160">
      <w:p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FOCUS ON LESSONS RELATED TO</w:t>
      </w:r>
    </w:p>
    <w:p w14:paraId="2E90A6FD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Working in a TEAM</w:t>
      </w:r>
    </w:p>
    <w:p w14:paraId="7E630BD4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Software Development processes</w:t>
      </w:r>
    </w:p>
    <w:p w14:paraId="38C9AEA4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Technical Issues</w:t>
      </w:r>
    </w:p>
    <w:p w14:paraId="2C3D8F57" w14:textId="5096AC1B" w:rsidR="00A74A67" w:rsidRDefault="00762FF7" w:rsidP="00A74A67">
      <w:pPr>
        <w:pStyle w:val="Heading1"/>
        <w:rPr>
          <w:rFonts w:eastAsia="MS Mincho"/>
        </w:rPr>
      </w:pPr>
      <w:bookmarkStart w:id="1" w:name="_Toc164665234"/>
      <w:r>
        <w:rPr>
          <w:rFonts w:eastAsia="MS Mincho"/>
        </w:rPr>
        <w:lastRenderedPageBreak/>
        <w:t xml:space="preserve">Team Member 1:  </w:t>
      </w:r>
      <w:bookmarkEnd w:id="1"/>
      <w:r w:rsidR="00A5692B">
        <w:rPr>
          <w:rFonts w:eastAsia="MS Mincho"/>
        </w:rPr>
        <w:t>Jeremy Chee</w:t>
      </w:r>
    </w:p>
    <w:p w14:paraId="50B0B434" w14:textId="77777777" w:rsidR="00A74A67" w:rsidRDefault="00A74A67" w:rsidP="00A74A67">
      <w:pPr>
        <w:rPr>
          <w:rFonts w:eastAsia="MS Mincho"/>
        </w:rPr>
      </w:pPr>
    </w:p>
    <w:p w14:paraId="25FE0031" w14:textId="77777777" w:rsidR="00A74A67" w:rsidRDefault="00A74A67" w:rsidP="008417B7">
      <w:pPr>
        <w:pStyle w:val="Heading2"/>
        <w:rPr>
          <w:rFonts w:eastAsia="MS Mincho"/>
        </w:rPr>
      </w:pPr>
      <w:bookmarkStart w:id="2" w:name="_Toc164665235"/>
      <w:r>
        <w:rPr>
          <w:rFonts w:eastAsia="MS Mincho"/>
        </w:rPr>
        <w:t>What went Wrong</w:t>
      </w:r>
      <w:bookmarkEnd w:id="2"/>
    </w:p>
    <w:p w14:paraId="1C5A0E5A" w14:textId="4CB7BBA1" w:rsidR="00A74A67" w:rsidRPr="0000481D" w:rsidRDefault="00DC3AAE" w:rsidP="00CD2C1A">
      <w:pPr>
        <w:pStyle w:val="Heading3"/>
      </w:pPr>
      <w:r w:rsidRPr="0000481D">
        <w:t>Unable to implement other game modes</w:t>
      </w:r>
      <w:r w:rsidR="0021536A" w:rsidRPr="0000481D">
        <w:t xml:space="preserve"> (2 vs 2 &amp; 1 vs Many)</w:t>
      </w:r>
      <w:r w:rsidRPr="0000481D">
        <w:t xml:space="preserve"> due to time constraint.</w:t>
      </w:r>
    </w:p>
    <w:p w14:paraId="0A8CD6DD" w14:textId="77777777" w:rsidR="001120F5" w:rsidRPr="0000481D" w:rsidRDefault="0021536A" w:rsidP="00CD2C1A">
      <w:pPr>
        <w:pStyle w:val="Heading3"/>
      </w:pPr>
      <w:r w:rsidRPr="0000481D">
        <w:t>Multiplayer gameplay occasionally unstable.</w:t>
      </w:r>
    </w:p>
    <w:p w14:paraId="637CC44C" w14:textId="1D910368" w:rsidR="00064470" w:rsidRDefault="0021536A" w:rsidP="00CD2C1A">
      <w:pPr>
        <w:pStyle w:val="Heading3"/>
      </w:pPr>
      <w:r w:rsidRPr="0000481D">
        <w:t xml:space="preserve"> </w:t>
      </w:r>
      <w:r w:rsidR="00D5513C" w:rsidRPr="0000481D">
        <w:t xml:space="preserve">Took me hours in debugging the PHP files. </w:t>
      </w:r>
    </w:p>
    <w:p w14:paraId="0A12FF42" w14:textId="15D742D9" w:rsidR="00A32A8C" w:rsidRDefault="00A32A8C" w:rsidP="00CD2C1A">
      <w:pPr>
        <w:pStyle w:val="Heading3"/>
      </w:pPr>
      <w:r>
        <w:t>Was hoping to make the UI of the leaderboard more visually appealing.</w:t>
      </w:r>
    </w:p>
    <w:p w14:paraId="5F3C62F4" w14:textId="77777777" w:rsidR="0000481D" w:rsidRPr="0000481D" w:rsidRDefault="0000481D" w:rsidP="00CD2C1A">
      <w:pPr>
        <w:pStyle w:val="Heading3"/>
        <w:numPr>
          <w:ilvl w:val="0"/>
          <w:numId w:val="0"/>
        </w:numPr>
        <w:ind w:left="1440"/>
      </w:pPr>
    </w:p>
    <w:p w14:paraId="448392CB" w14:textId="31D3090F" w:rsidR="00A74A67" w:rsidRDefault="00A74A67" w:rsidP="008417B7">
      <w:pPr>
        <w:pStyle w:val="Heading2"/>
        <w:rPr>
          <w:rFonts w:eastAsia="MS Mincho"/>
        </w:rPr>
      </w:pPr>
      <w:bookmarkStart w:id="3" w:name="_Toc164665236"/>
      <w:r>
        <w:rPr>
          <w:rFonts w:eastAsia="MS Mincho"/>
        </w:rPr>
        <w:t>What went RiGHT</w:t>
      </w:r>
      <w:bookmarkEnd w:id="3"/>
    </w:p>
    <w:p w14:paraId="06A340E7" w14:textId="7E2E8FBD" w:rsidR="00A74A67" w:rsidRPr="00D5513C" w:rsidRDefault="00D5513C" w:rsidP="00CD2C1A">
      <w:pPr>
        <w:pStyle w:val="Heading3"/>
      </w:pPr>
      <w:r w:rsidRPr="00D5513C">
        <w:t xml:space="preserve">A fully functional admin menu where the admin can monitor and punish bad maps and players accordingly. </w:t>
      </w:r>
    </w:p>
    <w:p w14:paraId="5B4D3C45" w14:textId="0FE951F3" w:rsidR="00D5513C" w:rsidRPr="00D5513C" w:rsidRDefault="00D5513C" w:rsidP="00CD2C1A">
      <w:pPr>
        <w:pStyle w:val="Heading3"/>
      </w:pPr>
      <w:r w:rsidRPr="00D5513C">
        <w:t>Functional leaderboard that retrieves player status based on different criteria like most game played, etc.</w:t>
      </w:r>
    </w:p>
    <w:p w14:paraId="5686E418" w14:textId="4E9D760A" w:rsidR="00D5513C" w:rsidRDefault="00D5513C" w:rsidP="00CD2C1A">
      <w:pPr>
        <w:pStyle w:val="Heading3"/>
      </w:pPr>
      <w:r w:rsidRPr="00D5513C">
        <w:t>Managed to get 80% of the game working</w:t>
      </w:r>
      <w:r w:rsidR="0000481D">
        <w:t>.</w:t>
      </w:r>
      <w:r w:rsidRPr="00D5513C">
        <w:t xml:space="preserve"> </w:t>
      </w:r>
    </w:p>
    <w:p w14:paraId="04E4E887" w14:textId="5CB94521" w:rsidR="0000481D" w:rsidRPr="00D5513C" w:rsidRDefault="0000481D" w:rsidP="00CD2C1A">
      <w:pPr>
        <w:pStyle w:val="Heading3"/>
      </w:pPr>
      <w:r>
        <w:t>Great team collaboration</w:t>
      </w:r>
    </w:p>
    <w:p w14:paraId="7ED0B513" w14:textId="77777777" w:rsidR="00064470" w:rsidRDefault="00064470" w:rsidP="008417B7">
      <w:pPr>
        <w:pStyle w:val="Heading2"/>
        <w:rPr>
          <w:rFonts w:eastAsia="MS Mincho"/>
        </w:rPr>
      </w:pPr>
    </w:p>
    <w:p w14:paraId="7B48BDD5" w14:textId="2C74E3D1" w:rsidR="00CC65DC" w:rsidRDefault="00A74A67" w:rsidP="008417B7">
      <w:pPr>
        <w:pStyle w:val="Heading2"/>
        <w:rPr>
          <w:rFonts w:eastAsia="MS Mincho"/>
        </w:rPr>
      </w:pPr>
      <w:bookmarkStart w:id="4" w:name="_Toc164665237"/>
      <w:r>
        <w:rPr>
          <w:rFonts w:eastAsia="MS Mincho"/>
        </w:rPr>
        <w:t>Lessons learnt</w:t>
      </w:r>
      <w:bookmarkEnd w:id="4"/>
    </w:p>
    <w:p w14:paraId="0ED0D26C" w14:textId="197B9EEF" w:rsidR="00C911C8" w:rsidRPr="0000481D" w:rsidRDefault="00C911C8" w:rsidP="00C911C8">
      <w:pPr>
        <w:pStyle w:val="Heading4"/>
        <w:numPr>
          <w:ilvl w:val="0"/>
          <w:numId w:val="13"/>
        </w:numPr>
        <w:rPr>
          <w:rFonts w:ascii="Times New Roman" w:eastAsia="MS Mincho" w:hAnsi="Times New Roman"/>
          <w:sz w:val="24"/>
          <w:szCs w:val="24"/>
        </w:rPr>
      </w:pPr>
      <w:r w:rsidRPr="0000481D">
        <w:rPr>
          <w:rFonts w:ascii="Times New Roman" w:eastAsia="MS Mincho" w:hAnsi="Times New Roman"/>
          <w:sz w:val="24"/>
          <w:szCs w:val="24"/>
        </w:rPr>
        <w:t>PHP and Android Studio</w:t>
      </w:r>
    </w:p>
    <w:p w14:paraId="712AFEBD" w14:textId="4705E318" w:rsidR="00C911C8" w:rsidRPr="0000481D" w:rsidRDefault="00C911C8" w:rsidP="00C911C8">
      <w:pPr>
        <w:pStyle w:val="ListParagraph"/>
        <w:numPr>
          <w:ilvl w:val="0"/>
          <w:numId w:val="13"/>
        </w:numPr>
        <w:rPr>
          <w:rFonts w:eastAsia="MS Mincho"/>
          <w:szCs w:val="24"/>
        </w:rPr>
      </w:pPr>
      <w:r w:rsidRPr="0000481D">
        <w:rPr>
          <w:rFonts w:eastAsia="MS Mincho"/>
          <w:szCs w:val="24"/>
        </w:rPr>
        <w:t xml:space="preserve">Proper time management in accomplishing assigned tasks </w:t>
      </w:r>
    </w:p>
    <w:p w14:paraId="5AFA1509" w14:textId="092889F8" w:rsidR="00C911C8" w:rsidRPr="0000481D" w:rsidRDefault="00D5513C" w:rsidP="00C911C8">
      <w:pPr>
        <w:pStyle w:val="ListParagraph"/>
        <w:numPr>
          <w:ilvl w:val="0"/>
          <w:numId w:val="13"/>
        </w:numPr>
        <w:rPr>
          <w:rFonts w:eastAsia="MS Mincho"/>
          <w:szCs w:val="24"/>
        </w:rPr>
      </w:pPr>
      <w:r w:rsidRPr="0000481D">
        <w:rPr>
          <w:rFonts w:eastAsia="MS Mincho"/>
          <w:szCs w:val="24"/>
        </w:rPr>
        <w:t>Different design module.</w:t>
      </w:r>
    </w:p>
    <w:p w14:paraId="0AD3CD49" w14:textId="42AFF430" w:rsidR="0000481D" w:rsidRPr="0000481D" w:rsidRDefault="00D5513C" w:rsidP="00D5513C">
      <w:pPr>
        <w:pStyle w:val="ListParagraph"/>
        <w:numPr>
          <w:ilvl w:val="0"/>
          <w:numId w:val="13"/>
        </w:numPr>
        <w:rPr>
          <w:rFonts w:eastAsia="MS Mincho"/>
          <w:szCs w:val="24"/>
        </w:rPr>
      </w:pPr>
      <w:r w:rsidRPr="0000481D">
        <w:rPr>
          <w:rFonts w:eastAsia="MS Mincho"/>
          <w:szCs w:val="24"/>
        </w:rPr>
        <w:t xml:space="preserve">Collaborated as a team in completing the software. </w:t>
      </w:r>
    </w:p>
    <w:p w14:paraId="7337BBDD" w14:textId="3C2EF2BD" w:rsidR="00D5513C" w:rsidRPr="0000481D" w:rsidRDefault="0000481D" w:rsidP="0000481D">
      <w:pPr>
        <w:tabs>
          <w:tab w:val="left" w:pos="3949"/>
        </w:tabs>
        <w:rPr>
          <w:rFonts w:eastAsia="MS Mincho"/>
        </w:rPr>
      </w:pPr>
      <w:r>
        <w:rPr>
          <w:rFonts w:eastAsia="MS Mincho"/>
        </w:rPr>
        <w:tab/>
      </w:r>
    </w:p>
    <w:p w14:paraId="30A79136" w14:textId="486CCF02" w:rsidR="00CC65DC" w:rsidRDefault="00CC65DC" w:rsidP="00CC65DC">
      <w:pPr>
        <w:pStyle w:val="Heading1"/>
        <w:rPr>
          <w:rFonts w:eastAsia="MS Mincho"/>
        </w:rPr>
      </w:pPr>
      <w:bookmarkStart w:id="5" w:name="_Toc164665238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2</w:t>
      </w:r>
      <w:r>
        <w:rPr>
          <w:rFonts w:eastAsia="MS Mincho"/>
        </w:rPr>
        <w:t xml:space="preserve">:  </w:t>
      </w:r>
      <w:bookmarkEnd w:id="5"/>
      <w:r w:rsidR="00A5692B">
        <w:rPr>
          <w:rFonts w:eastAsia="MS Mincho"/>
        </w:rPr>
        <w:t>Alex Nicklaus</w:t>
      </w:r>
    </w:p>
    <w:p w14:paraId="277A8FC6" w14:textId="77777777" w:rsidR="00CC65DC" w:rsidRDefault="00CC65DC" w:rsidP="00CC65DC">
      <w:pPr>
        <w:rPr>
          <w:rFonts w:eastAsia="MS Mincho"/>
        </w:rPr>
      </w:pPr>
    </w:p>
    <w:p w14:paraId="23EA5987" w14:textId="77777777" w:rsidR="00CC65DC" w:rsidRDefault="00CC65DC" w:rsidP="008417B7">
      <w:pPr>
        <w:pStyle w:val="Heading2"/>
        <w:rPr>
          <w:rFonts w:eastAsia="MS Mincho"/>
        </w:rPr>
      </w:pPr>
      <w:bookmarkStart w:id="6" w:name="_Toc164665239"/>
      <w:r>
        <w:rPr>
          <w:rFonts w:eastAsia="MS Mincho"/>
        </w:rPr>
        <w:t>What went Wrong</w:t>
      </w:r>
      <w:bookmarkEnd w:id="6"/>
    </w:p>
    <w:p w14:paraId="1F694D10" w14:textId="79002FE8" w:rsidR="00447610" w:rsidRPr="00D5513C" w:rsidRDefault="00447610" w:rsidP="00CD2C1A">
      <w:pPr>
        <w:pStyle w:val="Heading3"/>
      </w:pPr>
      <w:r>
        <w:t>I could have done more work</w:t>
      </w:r>
    </w:p>
    <w:p w14:paraId="27D9E81E" w14:textId="378CA4DC" w:rsidR="00CD2C1A" w:rsidRDefault="00CD2C1A" w:rsidP="00CD2C1A">
      <w:pPr>
        <w:pStyle w:val="Heading3"/>
      </w:pPr>
      <w:r>
        <w:t>There were some initial issues with networking</w:t>
      </w:r>
    </w:p>
    <w:p w14:paraId="299D5B46" w14:textId="1F98846A" w:rsidR="00935BC2" w:rsidRDefault="00125CC7" w:rsidP="00CD2C1A">
      <w:pPr>
        <w:pStyle w:val="Heading3"/>
      </w:pPr>
      <w:r>
        <w:t xml:space="preserve">A lot of my initial testing was done on the emulators rather than using test cases </w:t>
      </w:r>
    </w:p>
    <w:p w14:paraId="273FE244" w14:textId="77777777" w:rsidR="00CD2C1A" w:rsidRPr="00D5513C" w:rsidRDefault="00CD2C1A" w:rsidP="00CD2C1A">
      <w:pPr>
        <w:pStyle w:val="Heading3"/>
        <w:numPr>
          <w:ilvl w:val="0"/>
          <w:numId w:val="0"/>
        </w:numPr>
        <w:ind w:left="1080"/>
      </w:pPr>
    </w:p>
    <w:p w14:paraId="7A745344" w14:textId="05AD78E4" w:rsidR="00CC65DC" w:rsidRDefault="00CC65DC" w:rsidP="008417B7">
      <w:pPr>
        <w:pStyle w:val="Heading2"/>
        <w:rPr>
          <w:rFonts w:eastAsia="MS Mincho"/>
        </w:rPr>
      </w:pPr>
      <w:bookmarkStart w:id="7" w:name="_Toc164665240"/>
      <w:r>
        <w:rPr>
          <w:rFonts w:eastAsia="MS Mincho"/>
        </w:rPr>
        <w:t>What went RiGHT</w:t>
      </w:r>
      <w:bookmarkEnd w:id="7"/>
    </w:p>
    <w:p w14:paraId="290DDA35" w14:textId="701956A2" w:rsidR="00447610" w:rsidRDefault="00CD2C1A" w:rsidP="00CD2C1A">
      <w:pPr>
        <w:pStyle w:val="Heading3"/>
      </w:pPr>
      <w:r w:rsidRPr="00CD2C1A">
        <w:t>We were able to implement a fully functional game that had all of necessary components neede</w:t>
      </w:r>
      <w:r w:rsidR="006F5880">
        <w:t>d for a large multiplayer game</w:t>
      </w:r>
      <w:r w:rsidRPr="00CD2C1A">
        <w:t xml:space="preserve"> </w:t>
      </w:r>
      <w:r w:rsidR="006F5880">
        <w:t xml:space="preserve">like </w:t>
      </w:r>
      <w:r w:rsidRPr="00CD2C1A">
        <w:t xml:space="preserve">community management, reporting, friend requests, and matchmaking </w:t>
      </w:r>
    </w:p>
    <w:p w14:paraId="6C26C456" w14:textId="315DF5D9" w:rsidR="006F5880" w:rsidRPr="00CD2C1A" w:rsidRDefault="006F5880" w:rsidP="00CD2C1A">
      <w:pPr>
        <w:pStyle w:val="Heading3"/>
      </w:pPr>
      <w:r>
        <w:t>I found a good tutorial to start with which kickstarted the game development</w:t>
      </w:r>
    </w:p>
    <w:p w14:paraId="65C229A5" w14:textId="02191EFB" w:rsidR="00CC65DC" w:rsidRPr="00CD2C1A" w:rsidRDefault="00CD2C1A" w:rsidP="00CD2C1A">
      <w:pPr>
        <w:pStyle w:val="Heading3"/>
      </w:pPr>
      <w:r>
        <w:t>T</w:t>
      </w:r>
      <w:r w:rsidR="00447610" w:rsidRPr="00447610">
        <w:t xml:space="preserve">eam </w:t>
      </w:r>
      <w:r>
        <w:t xml:space="preserve">worked really well with </w:t>
      </w:r>
      <w:r w:rsidR="006F5880">
        <w:t>each other</w:t>
      </w:r>
    </w:p>
    <w:p w14:paraId="2246FC7D" w14:textId="6D687C44" w:rsidR="00447610" w:rsidRDefault="00CC65DC" w:rsidP="008417B7">
      <w:pPr>
        <w:pStyle w:val="Heading2"/>
        <w:rPr>
          <w:rFonts w:eastAsia="MS Mincho"/>
        </w:rPr>
      </w:pPr>
      <w:bookmarkStart w:id="8" w:name="_Toc164665241"/>
      <w:r>
        <w:rPr>
          <w:rFonts w:eastAsia="MS Mincho"/>
        </w:rPr>
        <w:t>Lessons learnt</w:t>
      </w:r>
      <w:bookmarkEnd w:id="8"/>
    </w:p>
    <w:p w14:paraId="4AB39DCD" w14:textId="0A967734" w:rsidR="00447610" w:rsidRDefault="006946C9" w:rsidP="006946C9">
      <w:pPr>
        <w:pStyle w:val="Heading3"/>
      </w:pPr>
      <w:r>
        <w:t>Android phones have developer functionality to test apps on a physical device</w:t>
      </w:r>
    </w:p>
    <w:p w14:paraId="4967B7B8" w14:textId="19E0A576" w:rsidR="006946C9" w:rsidRDefault="006946C9" w:rsidP="006946C9">
      <w:pPr>
        <w:pStyle w:val="Heading3"/>
      </w:pPr>
      <w:r>
        <w:t>When working on large projects with a team you can’t possibly know how everything works and you have to get used to that</w:t>
      </w:r>
    </w:p>
    <w:p w14:paraId="5A385CC8" w14:textId="6ADCFEDD" w:rsidR="00EF632F" w:rsidRDefault="00EF632F" w:rsidP="006946C9">
      <w:pPr>
        <w:pStyle w:val="Heading3"/>
      </w:pPr>
      <w:r>
        <w:t>Watch out for code coupling and other dependencies as the easily sneak themselves into the code</w:t>
      </w:r>
    </w:p>
    <w:p w14:paraId="3B2A4C70" w14:textId="0F91A024" w:rsidR="00EF632F" w:rsidRPr="00447610" w:rsidRDefault="0033757E" w:rsidP="006946C9">
      <w:pPr>
        <w:pStyle w:val="Heading3"/>
      </w:pPr>
      <w:r>
        <w:t xml:space="preserve">Planning a modular </w:t>
      </w:r>
      <w:proofErr w:type="spellStart"/>
      <w:r>
        <w:t>codeset</w:t>
      </w:r>
      <w:proofErr w:type="spellEnd"/>
      <w:r>
        <w:t xml:space="preserve"> before coding is vital for watching progress, keeping everyone building the same project, and making sure code works with </w:t>
      </w:r>
      <w:proofErr w:type="spellStart"/>
      <w:r>
        <w:t>eachother</w:t>
      </w:r>
      <w:proofErr w:type="spellEnd"/>
    </w:p>
    <w:p w14:paraId="6168962B" w14:textId="42AAAD81" w:rsidR="00CC65DC" w:rsidRDefault="00CC65DC" w:rsidP="00CC65DC">
      <w:pPr>
        <w:pStyle w:val="Heading1"/>
        <w:rPr>
          <w:rFonts w:eastAsia="MS Mincho"/>
        </w:rPr>
      </w:pPr>
      <w:bookmarkStart w:id="9" w:name="_Toc164665242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3</w:t>
      </w:r>
      <w:r>
        <w:rPr>
          <w:rFonts w:eastAsia="MS Mincho"/>
        </w:rPr>
        <w:t xml:space="preserve">:  </w:t>
      </w:r>
      <w:bookmarkEnd w:id="9"/>
      <w:r w:rsidR="00A5692B">
        <w:rPr>
          <w:rFonts w:eastAsia="MS Mincho"/>
        </w:rPr>
        <w:t>Joe Ward</w:t>
      </w:r>
    </w:p>
    <w:p w14:paraId="0455EBA2" w14:textId="77777777" w:rsidR="00CC65DC" w:rsidRDefault="00CC65DC" w:rsidP="00CC65DC">
      <w:pPr>
        <w:rPr>
          <w:rFonts w:eastAsia="MS Mincho"/>
        </w:rPr>
      </w:pPr>
    </w:p>
    <w:p w14:paraId="6037515A" w14:textId="731E7E67" w:rsidR="008417B7" w:rsidRDefault="00CC65DC" w:rsidP="008417B7">
      <w:pPr>
        <w:pStyle w:val="Heading2"/>
        <w:rPr>
          <w:rFonts w:eastAsia="MS Mincho"/>
        </w:rPr>
      </w:pPr>
      <w:bookmarkStart w:id="10" w:name="_Toc164665243"/>
      <w:r>
        <w:rPr>
          <w:rFonts w:eastAsia="MS Mincho"/>
        </w:rPr>
        <w:t>What went Wrong</w:t>
      </w:r>
      <w:bookmarkEnd w:id="10"/>
    </w:p>
    <w:p w14:paraId="295BB67A" w14:textId="1C0A6949" w:rsidR="00CC65DC" w:rsidRDefault="008417B7" w:rsidP="00CC65DC">
      <w:pPr>
        <w:pStyle w:val="Caption"/>
        <w:numPr>
          <w:ilvl w:val="0"/>
          <w:numId w:val="21"/>
        </w:numPr>
        <w:rPr>
          <w:rFonts w:eastAsia="MS Mincho"/>
          <w:b w:val="0"/>
        </w:rPr>
      </w:pPr>
      <w:r>
        <w:rPr>
          <w:rFonts w:eastAsia="MS Mincho"/>
          <w:b w:val="0"/>
        </w:rPr>
        <w:t>Didn’t manage to add all the intended features due to time constraints.</w:t>
      </w:r>
    </w:p>
    <w:p w14:paraId="29AE60A8" w14:textId="5D5E9439" w:rsidR="008417B7" w:rsidRDefault="00BA11C9" w:rsidP="008417B7">
      <w:pPr>
        <w:pStyle w:val="ListParagraph"/>
        <w:numPr>
          <w:ilvl w:val="0"/>
          <w:numId w:val="21"/>
        </w:numPr>
        <w:rPr>
          <w:rFonts w:eastAsia="MS Mincho"/>
        </w:rPr>
      </w:pPr>
      <w:r>
        <w:rPr>
          <w:rFonts w:eastAsia="MS Mincho"/>
        </w:rPr>
        <w:t>As time began to ran out code quality declined a lot</w:t>
      </w:r>
    </w:p>
    <w:p w14:paraId="5E99722F" w14:textId="6A0592EF" w:rsidR="00A52D59" w:rsidRDefault="00BA11C9" w:rsidP="00A52D59">
      <w:pPr>
        <w:pStyle w:val="ListParagraph"/>
        <w:numPr>
          <w:ilvl w:val="0"/>
          <w:numId w:val="21"/>
        </w:numPr>
        <w:rPr>
          <w:rFonts w:eastAsia="MS Mincho"/>
        </w:rPr>
      </w:pPr>
      <w:r>
        <w:rPr>
          <w:rFonts w:eastAsia="MS Mincho"/>
        </w:rPr>
        <w:t>I didn’t do enough work at the beginning of the semester so I was in catchup mode the rest of the semester</w:t>
      </w:r>
    </w:p>
    <w:p w14:paraId="524227BC" w14:textId="0FF82E86" w:rsidR="00A52D59" w:rsidRDefault="00A52D59" w:rsidP="00A52D59">
      <w:pPr>
        <w:pStyle w:val="ListParagraph"/>
        <w:numPr>
          <w:ilvl w:val="0"/>
          <w:numId w:val="21"/>
        </w:numPr>
        <w:rPr>
          <w:rFonts w:eastAsia="MS Mincho"/>
        </w:rPr>
      </w:pPr>
      <w:r>
        <w:rPr>
          <w:rFonts w:eastAsia="MS Mincho"/>
        </w:rPr>
        <w:t>Didn’t do enough testing.</w:t>
      </w:r>
    </w:p>
    <w:p w14:paraId="1FCCC455" w14:textId="21F6250E" w:rsidR="00FE1458" w:rsidRPr="00A52D59" w:rsidRDefault="00FE1458" w:rsidP="00A52D59">
      <w:pPr>
        <w:pStyle w:val="ListParagraph"/>
        <w:numPr>
          <w:ilvl w:val="0"/>
          <w:numId w:val="21"/>
        </w:numPr>
        <w:rPr>
          <w:rFonts w:eastAsia="MS Mincho"/>
        </w:rPr>
      </w:pPr>
      <w:r>
        <w:rPr>
          <w:rFonts w:eastAsia="MS Mincho"/>
        </w:rPr>
        <w:t>I generally only made commits when my code was fully complete so my teammates couldn’t see what I was working on or help out much if they wanted to.</w:t>
      </w:r>
    </w:p>
    <w:p w14:paraId="20170C71" w14:textId="7C290B83" w:rsidR="00CC65DC" w:rsidRDefault="00CC65DC" w:rsidP="00BA11C9">
      <w:pPr>
        <w:pStyle w:val="Heading2"/>
        <w:rPr>
          <w:rFonts w:eastAsia="MS Mincho"/>
        </w:rPr>
      </w:pPr>
      <w:bookmarkStart w:id="11" w:name="_Toc164665244"/>
      <w:r>
        <w:rPr>
          <w:rFonts w:eastAsia="MS Mincho"/>
        </w:rPr>
        <w:t>What went RiGHT</w:t>
      </w:r>
      <w:bookmarkEnd w:id="11"/>
    </w:p>
    <w:p w14:paraId="77A7883F" w14:textId="12BC6382" w:rsidR="00BA11C9" w:rsidRDefault="00BA11C9" w:rsidP="00BA11C9">
      <w:pPr>
        <w:pStyle w:val="Caption"/>
        <w:numPr>
          <w:ilvl w:val="0"/>
          <w:numId w:val="23"/>
        </w:numPr>
        <w:rPr>
          <w:rFonts w:eastAsia="MS Mincho"/>
          <w:b w:val="0"/>
        </w:rPr>
      </w:pPr>
      <w:r>
        <w:rPr>
          <w:rFonts w:eastAsia="MS Mincho"/>
          <w:b w:val="0"/>
        </w:rPr>
        <w:t>Was able to implement the majority of the intended features.</w:t>
      </w:r>
    </w:p>
    <w:p w14:paraId="314C7BD3" w14:textId="75FF0217" w:rsidR="00BA11C9" w:rsidRDefault="00BA11C9" w:rsidP="00BA11C9">
      <w:pPr>
        <w:pStyle w:val="ListParagraph"/>
        <w:numPr>
          <w:ilvl w:val="0"/>
          <w:numId w:val="23"/>
        </w:numPr>
        <w:rPr>
          <w:rFonts w:eastAsia="MS Mincho"/>
        </w:rPr>
      </w:pPr>
      <w:r>
        <w:rPr>
          <w:rFonts w:eastAsia="MS Mincho"/>
        </w:rPr>
        <w:t xml:space="preserve">All group member </w:t>
      </w:r>
      <w:r w:rsidR="00FE1458">
        <w:rPr>
          <w:rFonts w:eastAsia="MS Mincho"/>
        </w:rPr>
        <w:t>got along.</w:t>
      </w:r>
    </w:p>
    <w:p w14:paraId="633FA0F6" w14:textId="357BB6B3" w:rsidR="00690B91" w:rsidRDefault="00690B91" w:rsidP="00BA11C9">
      <w:pPr>
        <w:pStyle w:val="ListParagraph"/>
        <w:numPr>
          <w:ilvl w:val="0"/>
          <w:numId w:val="23"/>
        </w:numPr>
        <w:rPr>
          <w:rFonts w:eastAsia="MS Mincho"/>
        </w:rPr>
      </w:pPr>
      <w:r>
        <w:rPr>
          <w:rFonts w:eastAsia="MS Mincho"/>
        </w:rPr>
        <w:t>All members attended meeting regularly</w:t>
      </w:r>
      <w:r w:rsidR="00FE1458">
        <w:rPr>
          <w:rFonts w:eastAsia="MS Mincho"/>
        </w:rPr>
        <w:t>.</w:t>
      </w:r>
    </w:p>
    <w:p w14:paraId="1B0EE0CD" w14:textId="0D0FE2C7" w:rsidR="00690B91" w:rsidRPr="00BA11C9" w:rsidRDefault="00FE1458" w:rsidP="00BA11C9">
      <w:pPr>
        <w:pStyle w:val="ListParagraph"/>
        <w:numPr>
          <w:ilvl w:val="0"/>
          <w:numId w:val="23"/>
        </w:numPr>
        <w:rPr>
          <w:rFonts w:eastAsia="MS Mincho"/>
        </w:rPr>
      </w:pPr>
      <w:r>
        <w:rPr>
          <w:rFonts w:eastAsia="MS Mincho"/>
        </w:rPr>
        <w:t>The project was a success and I came out of it with some valuable experience.</w:t>
      </w:r>
    </w:p>
    <w:p w14:paraId="79940332" w14:textId="3430EFAC" w:rsidR="00690B91" w:rsidRDefault="00CC65DC" w:rsidP="00690B91">
      <w:pPr>
        <w:pStyle w:val="Heading2"/>
        <w:rPr>
          <w:rFonts w:eastAsia="MS Mincho"/>
        </w:rPr>
      </w:pPr>
      <w:bookmarkStart w:id="12" w:name="_Toc164665245"/>
      <w:r>
        <w:rPr>
          <w:rFonts w:eastAsia="MS Mincho"/>
        </w:rPr>
        <w:t>Lessons learnt</w:t>
      </w:r>
      <w:bookmarkEnd w:id="12"/>
    </w:p>
    <w:p w14:paraId="5467751F" w14:textId="46EB7098" w:rsidR="00690B91" w:rsidRDefault="00A52D59" w:rsidP="00690B91">
      <w:pPr>
        <w:pStyle w:val="Caption"/>
        <w:numPr>
          <w:ilvl w:val="0"/>
          <w:numId w:val="24"/>
        </w:numPr>
        <w:rPr>
          <w:rFonts w:eastAsia="MS Mincho"/>
          <w:b w:val="0"/>
        </w:rPr>
      </w:pPr>
      <w:r>
        <w:rPr>
          <w:rFonts w:eastAsia="MS Mincho"/>
          <w:b w:val="0"/>
        </w:rPr>
        <w:t>I learned a lot about android dev</w:t>
      </w:r>
      <w:r w:rsidR="00FE1458">
        <w:rPr>
          <w:rFonts w:eastAsia="MS Mincho"/>
          <w:b w:val="0"/>
        </w:rPr>
        <w:t>elopment</w:t>
      </w:r>
    </w:p>
    <w:p w14:paraId="5868FF45" w14:textId="04D9AE4F" w:rsidR="00690B91" w:rsidRDefault="00A52D59" w:rsidP="00690B91">
      <w:pPr>
        <w:pStyle w:val="ListParagraph"/>
        <w:numPr>
          <w:ilvl w:val="0"/>
          <w:numId w:val="24"/>
        </w:numPr>
        <w:rPr>
          <w:rFonts w:eastAsia="MS Mincho"/>
        </w:rPr>
      </w:pPr>
      <w:r>
        <w:rPr>
          <w:rFonts w:eastAsia="MS Mincho"/>
        </w:rPr>
        <w:t>I l</w:t>
      </w:r>
      <w:r w:rsidR="00690B91">
        <w:rPr>
          <w:rFonts w:eastAsia="MS Mincho"/>
        </w:rPr>
        <w:t xml:space="preserve">earned how to use </w:t>
      </w:r>
      <w:proofErr w:type="spellStart"/>
      <w:r w:rsidR="00690B91">
        <w:rPr>
          <w:rFonts w:eastAsia="MS Mincho"/>
        </w:rPr>
        <w:t>git</w:t>
      </w:r>
      <w:proofErr w:type="spellEnd"/>
      <w:r>
        <w:rPr>
          <w:rFonts w:eastAsia="MS Mincho"/>
        </w:rPr>
        <w:t xml:space="preserve"> and I now have a much better understanding of how it actually works. </w:t>
      </w:r>
    </w:p>
    <w:p w14:paraId="72E2C837" w14:textId="2E563B5D" w:rsidR="00A52D59" w:rsidRDefault="00A52D59" w:rsidP="00690B91">
      <w:pPr>
        <w:pStyle w:val="ListParagraph"/>
        <w:numPr>
          <w:ilvl w:val="0"/>
          <w:numId w:val="24"/>
        </w:numPr>
        <w:rPr>
          <w:rFonts w:eastAsia="MS Mincho"/>
        </w:rPr>
      </w:pPr>
      <w:r>
        <w:rPr>
          <w:rFonts w:eastAsia="MS Mincho"/>
        </w:rPr>
        <w:t>I learned how to work as part of a team.</w:t>
      </w:r>
    </w:p>
    <w:p w14:paraId="3D302A3D" w14:textId="0D0099F8" w:rsidR="00A52D59" w:rsidRDefault="00A52D59" w:rsidP="00690B91">
      <w:pPr>
        <w:pStyle w:val="ListParagraph"/>
        <w:numPr>
          <w:ilvl w:val="0"/>
          <w:numId w:val="24"/>
        </w:numPr>
        <w:rPr>
          <w:rFonts w:eastAsia="MS Mincho"/>
        </w:rPr>
      </w:pPr>
      <w:r>
        <w:rPr>
          <w:rFonts w:eastAsia="MS Mincho"/>
        </w:rPr>
        <w:t>Start coding projects earlier and build a good foundation to build off of.</w:t>
      </w:r>
    </w:p>
    <w:p w14:paraId="4D673F9F" w14:textId="0B59881B" w:rsidR="00A52D59" w:rsidRDefault="00A52D59" w:rsidP="00690B91">
      <w:pPr>
        <w:pStyle w:val="ListParagraph"/>
        <w:numPr>
          <w:ilvl w:val="0"/>
          <w:numId w:val="24"/>
        </w:numPr>
        <w:rPr>
          <w:rFonts w:eastAsia="MS Mincho"/>
        </w:rPr>
      </w:pPr>
      <w:r>
        <w:rPr>
          <w:rFonts w:eastAsia="MS Mincho"/>
        </w:rPr>
        <w:t>Document code as you write it instead of waiting and having to go back and figure it out.</w:t>
      </w:r>
    </w:p>
    <w:p w14:paraId="04C73B4B" w14:textId="514B437F" w:rsidR="00A52D59" w:rsidRDefault="00A52D59" w:rsidP="00690B91">
      <w:pPr>
        <w:pStyle w:val="ListParagraph"/>
        <w:numPr>
          <w:ilvl w:val="0"/>
          <w:numId w:val="24"/>
        </w:numPr>
        <w:rPr>
          <w:rFonts w:eastAsia="MS Mincho"/>
        </w:rPr>
      </w:pPr>
      <w:r>
        <w:rPr>
          <w:rFonts w:eastAsia="MS Mincho"/>
        </w:rPr>
        <w:t>Identify areas where design patterns can simplify a part of the project and implement them</w:t>
      </w:r>
      <w:r w:rsidR="00FE1458">
        <w:rPr>
          <w:rFonts w:eastAsia="MS Mincho"/>
        </w:rPr>
        <w:t xml:space="preserve"> early</w:t>
      </w:r>
      <w:r>
        <w:rPr>
          <w:rFonts w:eastAsia="MS Mincho"/>
        </w:rPr>
        <w:t>.</w:t>
      </w:r>
    </w:p>
    <w:p w14:paraId="3F1D7491" w14:textId="511FD86D" w:rsidR="00A52D59" w:rsidRDefault="00A52D59" w:rsidP="00690B91">
      <w:pPr>
        <w:pStyle w:val="ListParagraph"/>
        <w:numPr>
          <w:ilvl w:val="0"/>
          <w:numId w:val="24"/>
        </w:numPr>
        <w:rPr>
          <w:rFonts w:eastAsia="MS Mincho"/>
        </w:rPr>
      </w:pPr>
      <w:r>
        <w:rPr>
          <w:rFonts w:eastAsia="MS Mincho"/>
        </w:rPr>
        <w:t>Learned how to start out with a big idea and build a project that actualizes that idea.</w:t>
      </w:r>
    </w:p>
    <w:p w14:paraId="7AF84AF8" w14:textId="226117D6" w:rsidR="00FE1458" w:rsidRDefault="00FE1458" w:rsidP="00690B91">
      <w:pPr>
        <w:pStyle w:val="ListParagraph"/>
        <w:numPr>
          <w:ilvl w:val="0"/>
          <w:numId w:val="24"/>
        </w:numPr>
        <w:rPr>
          <w:rFonts w:eastAsia="MS Mincho"/>
        </w:rPr>
      </w:pPr>
      <w:r>
        <w:rPr>
          <w:rFonts w:eastAsia="MS Mincho"/>
        </w:rPr>
        <w:t>Use branches and commit often.</w:t>
      </w:r>
    </w:p>
    <w:p w14:paraId="4F693587" w14:textId="66EE8DDB" w:rsidR="00FE1458" w:rsidRPr="00690B91" w:rsidRDefault="00FE1458" w:rsidP="00690B91">
      <w:pPr>
        <w:pStyle w:val="ListParagraph"/>
        <w:numPr>
          <w:ilvl w:val="0"/>
          <w:numId w:val="24"/>
        </w:numPr>
        <w:rPr>
          <w:rFonts w:eastAsia="MS Mincho"/>
        </w:rPr>
      </w:pPr>
      <w:r>
        <w:rPr>
          <w:rFonts w:eastAsia="MS Mincho"/>
        </w:rPr>
        <w:t>Don’t be afraid to refactor old code and use regression testing.</w:t>
      </w:r>
    </w:p>
    <w:p w14:paraId="04B754CA" w14:textId="63408773" w:rsidR="00CC65DC" w:rsidRDefault="00CC65DC" w:rsidP="00CC65DC">
      <w:pPr>
        <w:pStyle w:val="Heading1"/>
        <w:rPr>
          <w:rFonts w:eastAsia="MS Mincho"/>
        </w:rPr>
      </w:pPr>
      <w:bookmarkStart w:id="13" w:name="_Toc164665246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4</w:t>
      </w:r>
      <w:r>
        <w:rPr>
          <w:rFonts w:eastAsia="MS Mincho"/>
        </w:rPr>
        <w:t xml:space="preserve">:  </w:t>
      </w:r>
      <w:bookmarkEnd w:id="13"/>
      <w:r w:rsidR="00A5692B">
        <w:rPr>
          <w:rFonts w:eastAsia="MS Mincho"/>
        </w:rPr>
        <w:t>Johan Lanzrein</w:t>
      </w:r>
    </w:p>
    <w:p w14:paraId="083C719F" w14:textId="77777777" w:rsidR="00CC65DC" w:rsidRDefault="00CC65DC" w:rsidP="00CC65DC">
      <w:pPr>
        <w:rPr>
          <w:rFonts w:eastAsia="MS Mincho"/>
        </w:rPr>
      </w:pPr>
    </w:p>
    <w:p w14:paraId="11DFA8FF" w14:textId="77777777" w:rsidR="00CC65DC" w:rsidRDefault="00CC65DC" w:rsidP="008417B7">
      <w:pPr>
        <w:pStyle w:val="Heading2"/>
        <w:rPr>
          <w:rFonts w:eastAsia="MS Mincho"/>
        </w:rPr>
      </w:pPr>
      <w:bookmarkStart w:id="14" w:name="_Toc164665247"/>
      <w:r>
        <w:rPr>
          <w:rFonts w:eastAsia="MS Mincho"/>
        </w:rPr>
        <w:t>What went Wrong</w:t>
      </w:r>
      <w:bookmarkEnd w:id="14"/>
    </w:p>
    <w:p w14:paraId="4C62F602" w14:textId="193181BB" w:rsidR="00CC65DC" w:rsidRPr="00A5692B" w:rsidRDefault="00A5692B" w:rsidP="00A5692B">
      <w:pPr>
        <w:pStyle w:val="ListParagraph"/>
        <w:numPr>
          <w:ilvl w:val="0"/>
          <w:numId w:val="9"/>
        </w:numPr>
        <w:rPr>
          <w:rFonts w:eastAsia="MS Mincho"/>
        </w:rPr>
      </w:pPr>
      <w:r w:rsidRPr="00A5692B">
        <w:rPr>
          <w:rFonts w:eastAsia="MS Mincho"/>
        </w:rPr>
        <w:t xml:space="preserve">We didn’t manage to get all the things we had initially planned to do. Hence the application is not 100% complete. </w:t>
      </w:r>
    </w:p>
    <w:p w14:paraId="71A899CD" w14:textId="03128387" w:rsidR="00A5692B" w:rsidRDefault="00A5692B" w:rsidP="00A5692B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It took me lots of time to debug on Android. Especially the parts related to the graphical part</w:t>
      </w:r>
    </w:p>
    <w:p w14:paraId="784C9699" w14:textId="4DEE347E" w:rsidR="00A5692B" w:rsidRPr="00A5692B" w:rsidRDefault="00A5692B" w:rsidP="00A5692B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I wasn’t that enthusiastic about making a game.</w:t>
      </w:r>
    </w:p>
    <w:p w14:paraId="36A9E8B6" w14:textId="77777777" w:rsidR="00CC65DC" w:rsidRDefault="00CC65DC" w:rsidP="00CC65DC">
      <w:pPr>
        <w:rPr>
          <w:rFonts w:eastAsia="MS Mincho"/>
        </w:rPr>
      </w:pPr>
    </w:p>
    <w:p w14:paraId="603EFCFC" w14:textId="7A1F522F" w:rsidR="00CC65DC" w:rsidRPr="00A5692B" w:rsidRDefault="00CC65DC" w:rsidP="008417B7">
      <w:pPr>
        <w:pStyle w:val="Heading2"/>
        <w:rPr>
          <w:rFonts w:eastAsia="MS Mincho"/>
        </w:rPr>
      </w:pPr>
      <w:bookmarkStart w:id="15" w:name="_Toc164665248"/>
      <w:r>
        <w:rPr>
          <w:rFonts w:eastAsia="MS Mincho"/>
        </w:rPr>
        <w:t>What went RiGHT</w:t>
      </w:r>
      <w:bookmarkEnd w:id="15"/>
    </w:p>
    <w:p w14:paraId="4A7565A4" w14:textId="7689BBB4" w:rsidR="00A5692B" w:rsidRDefault="00A5692B" w:rsidP="00A5692B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All other functionality where implemented.</w:t>
      </w:r>
    </w:p>
    <w:p w14:paraId="1CF2E214" w14:textId="67005A62" w:rsidR="00A5692B" w:rsidRDefault="00A5692B" w:rsidP="00A5692B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Learned a lot about time management and how to work in a team.</w:t>
      </w:r>
    </w:p>
    <w:p w14:paraId="442B3DA1" w14:textId="2ED245EA" w:rsidR="00A5692B" w:rsidRDefault="00A5692B" w:rsidP="00A5692B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It was fun to code a server.</w:t>
      </w:r>
    </w:p>
    <w:p w14:paraId="53D0DB2D" w14:textId="7D9C17CC" w:rsidR="00A5692B" w:rsidRDefault="00A5692B" w:rsidP="00A5692B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The team had a good collaboration</w:t>
      </w:r>
    </w:p>
    <w:p w14:paraId="6849E1D8" w14:textId="0A573254" w:rsidR="00A5692B" w:rsidRDefault="00A5692B" w:rsidP="00A5692B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Everyone contributed</w:t>
      </w:r>
    </w:p>
    <w:p w14:paraId="4E3279FC" w14:textId="77777777" w:rsidR="00A5692B" w:rsidRDefault="00A5692B" w:rsidP="00A5692B">
      <w:pPr>
        <w:pStyle w:val="ListParagraph"/>
        <w:rPr>
          <w:rFonts w:eastAsia="MS Mincho"/>
        </w:rPr>
      </w:pPr>
    </w:p>
    <w:p w14:paraId="305883FE" w14:textId="77777777" w:rsidR="00A5692B" w:rsidRDefault="00A5692B" w:rsidP="008417B7">
      <w:pPr>
        <w:pStyle w:val="Heading2"/>
        <w:rPr>
          <w:rFonts w:eastAsia="MS Mincho"/>
        </w:rPr>
      </w:pPr>
      <w:bookmarkStart w:id="16" w:name="_Toc164665249"/>
    </w:p>
    <w:p w14:paraId="16812E27" w14:textId="068CF7E8" w:rsidR="00CC65DC" w:rsidRDefault="00CC65DC" w:rsidP="008417B7">
      <w:pPr>
        <w:pStyle w:val="Heading2"/>
        <w:rPr>
          <w:rFonts w:eastAsia="MS Mincho"/>
        </w:rPr>
      </w:pPr>
      <w:r>
        <w:rPr>
          <w:rFonts w:eastAsia="MS Mincho"/>
        </w:rPr>
        <w:t>Lessons learnt</w:t>
      </w:r>
      <w:bookmarkEnd w:id="16"/>
    </w:p>
    <w:p w14:paraId="2962C000" w14:textId="506988AB" w:rsidR="00A5692B" w:rsidRDefault="00A5692B" w:rsidP="00A5692B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PHP and Android</w:t>
      </w:r>
    </w:p>
    <w:p w14:paraId="7BACF776" w14:textId="4D249219" w:rsidR="00A5692B" w:rsidRDefault="00A5692B" w:rsidP="00A5692B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 xml:space="preserve">Teamwork and how to collaborate in a team. </w:t>
      </w:r>
    </w:p>
    <w:p w14:paraId="0F059F41" w14:textId="0705FA36" w:rsidR="00A5692B" w:rsidRDefault="00A5692B" w:rsidP="00A5692B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 xml:space="preserve">Work with the strength of the others. </w:t>
      </w:r>
    </w:p>
    <w:p w14:paraId="0B5C9DC5" w14:textId="27AF38B6" w:rsidR="00A5692B" w:rsidRDefault="00A5692B" w:rsidP="00A5692B">
      <w:pPr>
        <w:pStyle w:val="ListParagraph"/>
        <w:numPr>
          <w:ilvl w:val="0"/>
          <w:numId w:val="9"/>
        </w:numPr>
        <w:rPr>
          <w:rFonts w:eastAsia="MS Mincho"/>
        </w:rPr>
      </w:pPr>
      <w:r>
        <w:rPr>
          <w:rFonts w:eastAsia="MS Mincho"/>
        </w:rPr>
        <w:t>Time management thorough a long project</w:t>
      </w:r>
    </w:p>
    <w:sectPr w:rsidR="00A5692B">
      <w:footerReference w:type="default" r:id="rId7"/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401985" w14:textId="77777777" w:rsidR="00F55FEA" w:rsidRDefault="00F55FEA">
      <w:r>
        <w:separator/>
      </w:r>
    </w:p>
  </w:endnote>
  <w:endnote w:type="continuationSeparator" w:id="0">
    <w:p w14:paraId="0B8863D0" w14:textId="77777777" w:rsidR="00F55FEA" w:rsidRDefault="00F55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9748020-224B-4382-BF54-61974C2E2B4E}"/>
    <w:embedBold r:id="rId2" w:fontKey="{659C147B-7A7B-4CCE-8B3D-E406F79F86EF}"/>
    <w:embedItalic r:id="rId3" w:fontKey="{9D448BCC-DC48-462F-9554-6AA5FB9AC4B2}"/>
    <w:embedBoldItalic r:id="rId4" w:fontKey="{FD5D6416-6B18-4BCE-9A80-2B288F7FB5AA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fontKey="{205E177F-68F9-467E-BF3F-BD759CFB6A4C}"/>
    <w:embedBold r:id="rId6" w:fontKey="{17F2E8C4-364A-4A72-B4CF-AA62D2FA564D}"/>
    <w:embedItalic r:id="rId7" w:fontKey="{42BACB09-A7E3-42C1-980A-9DF4F98267BC}"/>
    <w:embedBoldItalic r:id="rId8" w:fontKey="{7B41C14B-434A-455C-918E-C36CA9C1E25B}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Vrinda">
    <w:panose1 w:val="00000400000000000000"/>
    <w:charset w:val="01"/>
    <w:family w:val="roman"/>
    <w:notTrueType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47702698"/>
      <w:docPartObj>
        <w:docPartGallery w:val="Page Numbers (Bottom of Page)"/>
        <w:docPartUnique/>
      </w:docPartObj>
    </w:sdtPr>
    <w:sdtEndPr/>
    <w:sdtContent>
      <w:p w14:paraId="66DE95E0" w14:textId="2C5A886A" w:rsidR="00EF632F" w:rsidRDefault="00EF632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3EA7" w:rsidRPr="00733EA7">
          <w:rPr>
            <w:noProof/>
            <w:lang w:val="fr-FR"/>
          </w:rPr>
          <w:t>7</w:t>
        </w:r>
        <w:r>
          <w:fldChar w:fldCharType="end"/>
        </w:r>
      </w:p>
    </w:sdtContent>
  </w:sdt>
  <w:p w14:paraId="22BFA72A" w14:textId="3F7E2F05" w:rsidR="00EF632F" w:rsidRPr="00A5692B" w:rsidRDefault="00EF632F">
    <w:pPr>
      <w:pStyle w:val="Footer"/>
      <w:rPr>
        <w:lang w:val="fr-CH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786F07" w14:textId="77777777" w:rsidR="00F55FEA" w:rsidRDefault="00F55FEA">
      <w:r>
        <w:separator/>
      </w:r>
    </w:p>
  </w:footnote>
  <w:footnote w:type="continuationSeparator" w:id="0">
    <w:p w14:paraId="2FA2ECB4" w14:textId="77777777" w:rsidR="00F55FEA" w:rsidRDefault="00F55F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F76F95"/>
    <w:multiLevelType w:val="hybridMultilevel"/>
    <w:tmpl w:val="4AB8D3DA"/>
    <w:lvl w:ilvl="0" w:tplc="6FAEC03C">
      <w:start w:val="4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B130FB"/>
    <w:multiLevelType w:val="hybridMultilevel"/>
    <w:tmpl w:val="2842C51E"/>
    <w:lvl w:ilvl="0" w:tplc="14E60096">
      <w:start w:val="4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C63CD"/>
    <w:multiLevelType w:val="hybridMultilevel"/>
    <w:tmpl w:val="F3382CF0"/>
    <w:lvl w:ilvl="0" w:tplc="3C6446C2">
      <w:start w:val="4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A1A6C"/>
    <w:multiLevelType w:val="hybridMultilevel"/>
    <w:tmpl w:val="66683540"/>
    <w:lvl w:ilvl="0" w:tplc="27345A9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2169B"/>
    <w:multiLevelType w:val="hybridMultilevel"/>
    <w:tmpl w:val="D166F23C"/>
    <w:lvl w:ilvl="0" w:tplc="14E60096">
      <w:start w:val="4"/>
      <w:numFmt w:val="bullet"/>
      <w:lvlText w:val="-"/>
      <w:lvlJc w:val="left"/>
      <w:pPr>
        <w:ind w:left="1224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6" w15:restartNumberingAfterBreak="0">
    <w:nsid w:val="262919C9"/>
    <w:multiLevelType w:val="hybridMultilevel"/>
    <w:tmpl w:val="8032663E"/>
    <w:lvl w:ilvl="0" w:tplc="493039DE">
      <w:start w:val="4"/>
      <w:numFmt w:val="bullet"/>
      <w:lvlText w:val="-"/>
      <w:lvlJc w:val="left"/>
      <w:pPr>
        <w:ind w:left="792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 w15:restartNumberingAfterBreak="0">
    <w:nsid w:val="27F653D5"/>
    <w:multiLevelType w:val="multilevel"/>
    <w:tmpl w:val="E39EA46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0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8EF0A03"/>
    <w:multiLevelType w:val="hybridMultilevel"/>
    <w:tmpl w:val="86DE648A"/>
    <w:lvl w:ilvl="0" w:tplc="27345A9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D6A68"/>
    <w:multiLevelType w:val="hybridMultilevel"/>
    <w:tmpl w:val="F83006C8"/>
    <w:lvl w:ilvl="0" w:tplc="14E60096">
      <w:start w:val="4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9D1E45"/>
    <w:multiLevelType w:val="hybridMultilevel"/>
    <w:tmpl w:val="C6B6ABE4"/>
    <w:lvl w:ilvl="0" w:tplc="EFF64670">
      <w:numFmt w:val="bullet"/>
      <w:pStyle w:val="Heading3"/>
      <w:lvlText w:val="-"/>
      <w:lvlJc w:val="left"/>
      <w:pPr>
        <w:ind w:left="144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12" w15:restartNumberingAfterBreak="0">
    <w:nsid w:val="3C710280"/>
    <w:multiLevelType w:val="hybridMultilevel"/>
    <w:tmpl w:val="7DCA3708"/>
    <w:lvl w:ilvl="0" w:tplc="94E6CDE6">
      <w:start w:val="4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14" w15:restartNumberingAfterBreak="0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12C6BE6"/>
    <w:multiLevelType w:val="hybridMultilevel"/>
    <w:tmpl w:val="3C76C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E6C77"/>
    <w:multiLevelType w:val="hybridMultilevel"/>
    <w:tmpl w:val="B7F253C2"/>
    <w:lvl w:ilvl="0" w:tplc="27345A94">
      <w:numFmt w:val="bullet"/>
      <w:lvlText w:val="-"/>
      <w:lvlJc w:val="left"/>
      <w:pPr>
        <w:ind w:left="1296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7" w15:restartNumberingAfterBreak="0">
    <w:nsid w:val="481C14B5"/>
    <w:multiLevelType w:val="hybridMultilevel"/>
    <w:tmpl w:val="5268BBE8"/>
    <w:lvl w:ilvl="0" w:tplc="26B41246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abstractNum w:abstractNumId="19" w15:restartNumberingAfterBreak="0">
    <w:nsid w:val="634F0E2B"/>
    <w:multiLevelType w:val="hybridMultilevel"/>
    <w:tmpl w:val="79481C68"/>
    <w:lvl w:ilvl="0" w:tplc="14E60096">
      <w:start w:val="4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7E7744"/>
    <w:multiLevelType w:val="hybridMultilevel"/>
    <w:tmpl w:val="7D42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1756D8"/>
    <w:multiLevelType w:val="hybridMultilevel"/>
    <w:tmpl w:val="D724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9D32A0"/>
    <w:multiLevelType w:val="hybridMultilevel"/>
    <w:tmpl w:val="D812CDF6"/>
    <w:lvl w:ilvl="0" w:tplc="27345A94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BB64E0"/>
    <w:multiLevelType w:val="hybridMultilevel"/>
    <w:tmpl w:val="BC6C00FA"/>
    <w:lvl w:ilvl="0" w:tplc="14E60096">
      <w:start w:val="4"/>
      <w:numFmt w:val="bullet"/>
      <w:lvlText w:val="-"/>
      <w:lvlJc w:val="left"/>
      <w:pPr>
        <w:ind w:left="78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4"/>
  </w:num>
  <w:num w:numId="4">
    <w:abstractNumId w:val="13"/>
  </w:num>
  <w:num w:numId="5">
    <w:abstractNumId w:val="18"/>
  </w:num>
  <w:num w:numId="6">
    <w:abstractNumId w:val="11"/>
  </w:num>
  <w:num w:numId="7">
    <w:abstractNumId w:val="20"/>
  </w:num>
  <w:num w:numId="8">
    <w:abstractNumId w:val="15"/>
  </w:num>
  <w:num w:numId="9">
    <w:abstractNumId w:val="4"/>
  </w:num>
  <w:num w:numId="10">
    <w:abstractNumId w:val="3"/>
  </w:num>
  <w:num w:numId="11">
    <w:abstractNumId w:val="1"/>
  </w:num>
  <w:num w:numId="12">
    <w:abstractNumId w:val="6"/>
  </w:num>
  <w:num w:numId="13">
    <w:abstractNumId w:val="5"/>
  </w:num>
  <w:num w:numId="14">
    <w:abstractNumId w:val="12"/>
  </w:num>
  <w:num w:numId="15">
    <w:abstractNumId w:val="17"/>
  </w:num>
  <w:num w:numId="16">
    <w:abstractNumId w:val="10"/>
  </w:num>
  <w:num w:numId="17">
    <w:abstractNumId w:val="21"/>
  </w:num>
  <w:num w:numId="18">
    <w:abstractNumId w:val="16"/>
  </w:num>
  <w:num w:numId="19">
    <w:abstractNumId w:val="22"/>
  </w:num>
  <w:num w:numId="20">
    <w:abstractNumId w:val="8"/>
  </w:num>
  <w:num w:numId="21">
    <w:abstractNumId w:val="9"/>
  </w:num>
  <w:num w:numId="22">
    <w:abstractNumId w:val="19"/>
  </w:num>
  <w:num w:numId="23">
    <w:abstractNumId w:val="23"/>
  </w:num>
  <w:num w:numId="24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saveSubset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rawingGridVerticalSpacing w:val="18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366"/>
    <w:rsid w:val="0000481D"/>
    <w:rsid w:val="00064470"/>
    <w:rsid w:val="000D4956"/>
    <w:rsid w:val="000E39CC"/>
    <w:rsid w:val="001120F5"/>
    <w:rsid w:val="0011500A"/>
    <w:rsid w:val="00116C7A"/>
    <w:rsid w:val="00117F14"/>
    <w:rsid w:val="00125CC7"/>
    <w:rsid w:val="0013098E"/>
    <w:rsid w:val="00144D21"/>
    <w:rsid w:val="00163FD4"/>
    <w:rsid w:val="001A474D"/>
    <w:rsid w:val="00214C11"/>
    <w:rsid w:val="0021536A"/>
    <w:rsid w:val="0023271E"/>
    <w:rsid w:val="00234088"/>
    <w:rsid w:val="002A5D37"/>
    <w:rsid w:val="002D144D"/>
    <w:rsid w:val="002E46B9"/>
    <w:rsid w:val="00301706"/>
    <w:rsid w:val="0033757E"/>
    <w:rsid w:val="00341797"/>
    <w:rsid w:val="00447610"/>
    <w:rsid w:val="00474366"/>
    <w:rsid w:val="004779B9"/>
    <w:rsid w:val="0048725F"/>
    <w:rsid w:val="004C6079"/>
    <w:rsid w:val="00536458"/>
    <w:rsid w:val="005556A9"/>
    <w:rsid w:val="00594B06"/>
    <w:rsid w:val="005D04C1"/>
    <w:rsid w:val="00602C9C"/>
    <w:rsid w:val="006559B4"/>
    <w:rsid w:val="006907B1"/>
    <w:rsid w:val="00690B91"/>
    <w:rsid w:val="006946C9"/>
    <w:rsid w:val="006B6DE2"/>
    <w:rsid w:val="006F5880"/>
    <w:rsid w:val="00712F81"/>
    <w:rsid w:val="00724A8C"/>
    <w:rsid w:val="00733EA7"/>
    <w:rsid w:val="00762FF7"/>
    <w:rsid w:val="00767B40"/>
    <w:rsid w:val="007703FC"/>
    <w:rsid w:val="00787962"/>
    <w:rsid w:val="007E2028"/>
    <w:rsid w:val="007E3533"/>
    <w:rsid w:val="00804335"/>
    <w:rsid w:val="008051DD"/>
    <w:rsid w:val="00806E20"/>
    <w:rsid w:val="0082562E"/>
    <w:rsid w:val="008417B7"/>
    <w:rsid w:val="008765D6"/>
    <w:rsid w:val="008A43C6"/>
    <w:rsid w:val="00935BC2"/>
    <w:rsid w:val="0094174A"/>
    <w:rsid w:val="00962A4C"/>
    <w:rsid w:val="009A6688"/>
    <w:rsid w:val="00A32A8C"/>
    <w:rsid w:val="00A333A0"/>
    <w:rsid w:val="00A43F9B"/>
    <w:rsid w:val="00A45168"/>
    <w:rsid w:val="00A52D59"/>
    <w:rsid w:val="00A5692B"/>
    <w:rsid w:val="00A74A67"/>
    <w:rsid w:val="00AA1929"/>
    <w:rsid w:val="00B171ED"/>
    <w:rsid w:val="00B5120F"/>
    <w:rsid w:val="00B64D8C"/>
    <w:rsid w:val="00B90278"/>
    <w:rsid w:val="00BA11C9"/>
    <w:rsid w:val="00C67D9A"/>
    <w:rsid w:val="00C73830"/>
    <w:rsid w:val="00C74926"/>
    <w:rsid w:val="00C911C8"/>
    <w:rsid w:val="00C9603E"/>
    <w:rsid w:val="00CC04C0"/>
    <w:rsid w:val="00CC65DC"/>
    <w:rsid w:val="00CD2C1A"/>
    <w:rsid w:val="00D2035D"/>
    <w:rsid w:val="00D5513C"/>
    <w:rsid w:val="00D9706A"/>
    <w:rsid w:val="00DC3AAE"/>
    <w:rsid w:val="00DC77A0"/>
    <w:rsid w:val="00DD500C"/>
    <w:rsid w:val="00DE0BBD"/>
    <w:rsid w:val="00DF7CA4"/>
    <w:rsid w:val="00E13526"/>
    <w:rsid w:val="00E41533"/>
    <w:rsid w:val="00E42248"/>
    <w:rsid w:val="00EA2570"/>
    <w:rsid w:val="00EB39E1"/>
    <w:rsid w:val="00EB5160"/>
    <w:rsid w:val="00EF632F"/>
    <w:rsid w:val="00F55FEA"/>
    <w:rsid w:val="00F63E20"/>
    <w:rsid w:val="00FE1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D22456A"/>
  <w14:defaultImageDpi w14:val="300"/>
  <w15:docId w15:val="{4E855D2A-68E5-4FA6-ABF8-24487453B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qFormat="1"/>
    <w:lsdException w:name="heading 8" w:qFormat="1"/>
    <w:lsdException w:name="heading 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8417B7"/>
    <w:pPr>
      <w:keepNext/>
      <w:keepLines/>
      <w:spacing w:before="240" w:after="60"/>
      <w:ind w:left="576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CD2C1A"/>
    <w:pPr>
      <w:keepNext/>
      <w:numPr>
        <w:numId w:val="16"/>
      </w:numPr>
      <w:spacing w:before="240" w:after="60" w:line="240" w:lineRule="auto"/>
      <w:ind w:left="810" w:firstLine="270"/>
      <w:outlineLvl w:val="2"/>
    </w:pPr>
    <w:rPr>
      <w:rFonts w:eastAsia="MS Mincho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link w:val="FooterChar"/>
    <w:uiPriority w:val="99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  <w:style w:type="paragraph" w:styleId="ListParagraph">
    <w:name w:val="List Paragraph"/>
    <w:basedOn w:val="Normal"/>
    <w:uiPriority w:val="34"/>
    <w:qFormat/>
    <w:rsid w:val="0082562E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A5692B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simu_template.dot</Template>
  <TotalTime>176</TotalTime>
  <Pages>7</Pages>
  <Words>947</Words>
  <Characters>5399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>Iowa State University</Company>
  <LinksUpToDate>false</LinksUpToDate>
  <CharactersWithSpaces>6334</CharactersWithSpaces>
  <SharedDoc>false</SharedDoc>
  <HLinks>
    <vt:vector size="96" baseType="variant">
      <vt:variant>
        <vt:i4>1441841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_Toc164665249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_Toc164665248</vt:lpwstr>
      </vt:variant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_Toc164665247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_Toc164665246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_Toc164665245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_Toc164665244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_Toc164665243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_Toc164665242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_Toc164665241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_Toc164665240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_Toc164665239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_Toc164665238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_Toc164665237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_Toc164665236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_Toc164665235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_Toc164665234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subject/>
  <dc:creator>smitra</dc:creator>
  <cp:keywords/>
  <dc:description/>
  <cp:lastModifiedBy>Joe</cp:lastModifiedBy>
  <cp:revision>13</cp:revision>
  <cp:lastPrinted>2002-05-25T10:10:00Z</cp:lastPrinted>
  <dcterms:created xsi:type="dcterms:W3CDTF">2017-12-04T20:21:00Z</dcterms:created>
  <dcterms:modified xsi:type="dcterms:W3CDTF">2017-12-09T02:28:00Z</dcterms:modified>
</cp:coreProperties>
</file>